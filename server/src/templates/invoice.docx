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6486" w:tblpY="-355"/>
        <w:tblW w:w="4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2505"/>
      </w:tblGrid>
      <w:tr w:rsidR="007150ED" w14:paraId="25535322" w14:textId="77777777" w:rsidTr="0098072B">
        <w:trPr>
          <w:trHeight w:hRule="exact" w:val="312"/>
        </w:trPr>
        <w:tc>
          <w:tcPr>
            <w:tcW w:w="4560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</w:tcPr>
          <w:p w14:paraId="3CF53086" w14:textId="77777777" w:rsidR="007150ED" w:rsidRPr="007150ED" w:rsidRDefault="007008FD" w:rsidP="002B6298">
            <w:pPr>
              <w:pStyle w:val="dignumStandardvor0nach0"/>
              <w:spacing w:before="60"/>
              <w:rPr>
                <w:b/>
                <w:sz w:val="24"/>
              </w:rPr>
            </w:pPr>
            <w:r>
              <w:rPr>
                <w:b/>
                <w:sz w:val="24"/>
              </w:rPr>
              <w:t>R E C H N U N G</w:t>
            </w:r>
          </w:p>
        </w:tc>
      </w:tr>
      <w:tr w:rsidR="007150ED" w14:paraId="60F55D60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595959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08A8F9A6" w14:textId="77777777" w:rsidR="007150ED" w:rsidRPr="006D45A6" w:rsidRDefault="007008FD" w:rsidP="006D45A6">
            <w:pPr>
              <w:pStyle w:val="dignumStandardvor0nach0"/>
              <w:rPr>
                <w:b/>
              </w:rPr>
            </w:pPr>
            <w:r>
              <w:rPr>
                <w:b/>
              </w:rPr>
              <w:t>Rechnungs</w:t>
            </w:r>
            <w:r w:rsidR="007150ED" w:rsidRPr="006D45A6">
              <w:rPr>
                <w:b/>
              </w:rPr>
              <w:t>-Nr.:</w:t>
            </w:r>
          </w:p>
        </w:tc>
        <w:tc>
          <w:tcPr>
            <w:tcW w:w="2505" w:type="dxa"/>
            <w:tcBorders>
              <w:top w:val="single" w:sz="4" w:space="0" w:color="595959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557E14EB" w14:textId="77777777" w:rsidR="007150ED" w:rsidRPr="006D45A6" w:rsidRDefault="009427AE" w:rsidP="006D45A6">
            <w:pPr>
              <w:pStyle w:val="dignumStandardvor0nach0"/>
              <w:rPr>
                <w:b/>
              </w:rPr>
            </w:pPr>
            <w:r>
              <w:rPr>
                <w:b/>
              </w:rPr>
              <w:t>23</w:t>
            </w:r>
            <w:r w:rsidR="009C7E5C">
              <w:rPr>
                <w:b/>
              </w:rPr>
              <w:t>xxxx</w:t>
            </w:r>
          </w:p>
        </w:tc>
      </w:tr>
      <w:tr w:rsidR="007150ED" w14:paraId="108A3BC2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400C1C31" w14:textId="77777777" w:rsidR="007150ED" w:rsidRDefault="007150ED" w:rsidP="006D45A6">
            <w:pPr>
              <w:pStyle w:val="dignumStandardvor0nach0"/>
            </w:pPr>
            <w:r>
              <w:t>Datum: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2BA2685B" w14:textId="77777777" w:rsidR="007150ED" w:rsidRDefault="009C7E5C" w:rsidP="006D45A6">
            <w:pPr>
              <w:pStyle w:val="dignumStandardvor0nach0"/>
            </w:pPr>
            <w:r>
              <w:fldChar w:fldCharType="begin"/>
            </w:r>
            <w:r>
              <w:instrText xml:space="preserve"> DATE  \@ "dd.MM.yyyy"  \* MERGEFORMAT </w:instrText>
            </w:r>
            <w:r>
              <w:fldChar w:fldCharType="separate"/>
            </w:r>
            <w:r w:rsidR="005F0F6C">
              <w:rPr>
                <w:noProof/>
              </w:rPr>
              <w:t>12.03.2026</w:t>
            </w:r>
            <w:r>
              <w:fldChar w:fldCharType="end"/>
            </w:r>
          </w:p>
        </w:tc>
      </w:tr>
      <w:tr w:rsidR="006D45A6" w14:paraId="2DE80B5B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22234D02" w14:textId="77777777" w:rsidR="006D45A6" w:rsidRDefault="006D45A6" w:rsidP="006D45A6">
            <w:pPr>
              <w:pStyle w:val="dignumStandardvor0nach0"/>
            </w:pPr>
            <w:r>
              <w:t>Zahlungsbedingung: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3F4DFCCD" w14:textId="77777777" w:rsidR="006D45A6" w:rsidRDefault="00CE3080" w:rsidP="006D45A6">
            <w:pPr>
              <w:pStyle w:val="dignumStandardvor0nach0"/>
            </w:pPr>
            <w:r>
              <w:t>30 Tage netto</w:t>
            </w:r>
          </w:p>
        </w:tc>
      </w:tr>
      <w:tr w:rsidR="006D45A6" w14:paraId="0CE90FDE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3A087574" w14:textId="77777777" w:rsidR="006D45A6" w:rsidRDefault="007008FD" w:rsidP="006D45A6">
            <w:pPr>
              <w:pStyle w:val="dignumStandardvor0nach0"/>
            </w:pPr>
            <w:r>
              <w:t>Projekt-Nr.</w:t>
            </w:r>
            <w:r w:rsidR="00CF2A3F">
              <w:t>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718EC359" w14:textId="77777777" w:rsidR="006D45A6" w:rsidRDefault="006D45A6" w:rsidP="006D45A6">
            <w:pPr>
              <w:pStyle w:val="dignumStandardvor0nach0"/>
            </w:pPr>
          </w:p>
        </w:tc>
      </w:tr>
      <w:tr w:rsidR="007150ED" w14:paraId="0A7380E0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641265BA" w14:textId="77777777" w:rsidR="007150ED" w:rsidRDefault="007150ED" w:rsidP="006D45A6">
            <w:pPr>
              <w:pStyle w:val="dignumStandardvor0nach0"/>
            </w:pPr>
            <w:r>
              <w:t>Kunden-Nr.: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30D5859C" w14:textId="77777777" w:rsidR="007150ED" w:rsidRDefault="007150ED" w:rsidP="006D45A6">
            <w:pPr>
              <w:pStyle w:val="dignumStandardvor0nach0"/>
            </w:pPr>
          </w:p>
        </w:tc>
      </w:tr>
      <w:tr w:rsidR="007150ED" w14:paraId="1C11D05E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0C23C4A1" w14:textId="77777777" w:rsidR="007150ED" w:rsidRDefault="006D45A6" w:rsidP="006D45A6">
            <w:pPr>
              <w:pStyle w:val="dignumStandardvor0nach0"/>
            </w:pPr>
            <w:r>
              <w:t>Lieferanten-Nr.: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533B1141" w14:textId="77777777" w:rsidR="007150ED" w:rsidRDefault="007150ED" w:rsidP="006D45A6">
            <w:pPr>
              <w:pStyle w:val="dignumStandardvor0nach0"/>
            </w:pPr>
          </w:p>
        </w:tc>
      </w:tr>
      <w:tr w:rsidR="006D45A6" w14:paraId="2C02821B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7273733F" w14:textId="77777777" w:rsidR="006D45A6" w:rsidRDefault="007008FD" w:rsidP="006D45A6">
            <w:pPr>
              <w:pStyle w:val="dignumStandardvor0nach0"/>
            </w:pPr>
            <w:r>
              <w:t>Bestellnummer</w:t>
            </w:r>
            <w:r w:rsidR="00CF2A3F">
              <w:t>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52193491" w14:textId="77777777" w:rsidR="006D45A6" w:rsidRDefault="006D45A6" w:rsidP="006D45A6">
            <w:pPr>
              <w:pStyle w:val="dignumStandardvor0nach0"/>
            </w:pPr>
          </w:p>
        </w:tc>
      </w:tr>
      <w:tr w:rsidR="006D45A6" w14:paraId="4B54D035" w14:textId="77777777" w:rsidTr="0098072B">
        <w:trPr>
          <w:trHeight w:hRule="exact" w:val="312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bottom w:val="single" w:sz="4" w:space="0" w:color="BFBFBF"/>
              <w:right w:val="single" w:sz="4" w:space="0" w:color="BFBFBF"/>
            </w:tcBorders>
            <w:vAlign w:val="center"/>
          </w:tcPr>
          <w:p w14:paraId="77462111" w14:textId="77777777" w:rsidR="006D45A6" w:rsidRDefault="006D45A6" w:rsidP="006D45A6">
            <w:pPr>
              <w:pStyle w:val="dignumStandardvor0nach0"/>
            </w:pPr>
            <w:r>
              <w:t>Ihr Ansprechpartner: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595959"/>
            </w:tcBorders>
            <w:vAlign w:val="center"/>
          </w:tcPr>
          <w:p w14:paraId="586F9285" w14:textId="77777777" w:rsidR="006D45A6" w:rsidRDefault="006D45A6" w:rsidP="006D45A6">
            <w:pPr>
              <w:pStyle w:val="dignumStandardvor0nach0"/>
            </w:pPr>
          </w:p>
        </w:tc>
      </w:tr>
      <w:tr w:rsidR="00CE3080" w14:paraId="543C711C" w14:textId="77777777" w:rsidTr="0098072B">
        <w:trPr>
          <w:trHeight w:val="926"/>
        </w:trPr>
        <w:tc>
          <w:tcPr>
            <w:tcW w:w="2055" w:type="dxa"/>
            <w:tcBorders>
              <w:top w:val="single" w:sz="4" w:space="0" w:color="BFBFBF"/>
              <w:left w:val="single" w:sz="4" w:space="0" w:color="595959"/>
              <w:right w:val="single" w:sz="4" w:space="0" w:color="BFBFBF"/>
            </w:tcBorders>
            <w:vAlign w:val="center"/>
          </w:tcPr>
          <w:p w14:paraId="0FC45D92" w14:textId="77777777" w:rsidR="00CE3080" w:rsidRDefault="00CE3080" w:rsidP="006D45A6">
            <w:pPr>
              <w:pStyle w:val="dignumStandardvor0nach0"/>
            </w:pPr>
            <w:r>
              <w:t>Unser Ansprechpartner:</w:t>
            </w:r>
          </w:p>
        </w:tc>
        <w:tc>
          <w:tcPr>
            <w:tcW w:w="2505" w:type="dxa"/>
            <w:tcBorders>
              <w:top w:val="single" w:sz="4" w:space="0" w:color="BFBFBF"/>
              <w:left w:val="single" w:sz="4" w:space="0" w:color="BFBFBF"/>
              <w:right w:val="single" w:sz="4" w:space="0" w:color="595959"/>
            </w:tcBorders>
            <w:vAlign w:val="center"/>
          </w:tcPr>
          <w:p w14:paraId="7B46551F" w14:textId="77777777" w:rsidR="00CE3080" w:rsidRDefault="00CE3080" w:rsidP="007C5477">
            <w:pPr>
              <w:pStyle w:val="dignumStandardvor0nach0"/>
            </w:pPr>
          </w:p>
        </w:tc>
      </w:tr>
    </w:tbl>
    <w:p w14:paraId="2DCC19E9" w14:textId="77777777" w:rsidR="0098072B" w:rsidRPr="0098072B" w:rsidRDefault="0098072B" w:rsidP="0098072B">
      <w:pPr>
        <w:spacing w:after="0"/>
        <w:rPr>
          <w:vanish/>
        </w:rPr>
      </w:pPr>
    </w:p>
    <w:tbl>
      <w:tblPr>
        <w:tblW w:w="4593" w:type="dxa"/>
        <w:tblBorders>
          <w:bottom w:val="single" w:sz="4" w:space="0" w:color="808080"/>
          <w:insideH w:val="single" w:sz="4" w:space="0" w:color="auto"/>
          <w:insideV w:val="single" w:sz="4" w:space="0" w:color="auto"/>
        </w:tblBorders>
        <w:tblCellMar>
          <w:left w:w="0" w:type="dxa"/>
        </w:tblCellMar>
        <w:tblLook w:val="01E0" w:firstRow="1" w:lastRow="1" w:firstColumn="1" w:lastColumn="1" w:noHBand="0" w:noVBand="0"/>
      </w:tblPr>
      <w:tblGrid>
        <w:gridCol w:w="4593"/>
      </w:tblGrid>
      <w:tr w:rsidR="007150ED" w:rsidRPr="00481585" w14:paraId="5D155DEA" w14:textId="77777777" w:rsidTr="00601041">
        <w:tc>
          <w:tcPr>
            <w:tcW w:w="4593" w:type="dxa"/>
            <w:tcBorders>
              <w:bottom w:val="single" w:sz="4" w:space="0" w:color="auto"/>
            </w:tcBorders>
          </w:tcPr>
          <w:p w14:paraId="0A0AD837" w14:textId="77777777" w:rsidR="007150ED" w:rsidRPr="00481585" w:rsidRDefault="007150ED" w:rsidP="00601041">
            <w:pPr>
              <w:spacing w:after="0" w:line="240" w:lineRule="auto"/>
              <w:rPr>
                <w:sz w:val="14"/>
              </w:rPr>
            </w:pPr>
            <w:r w:rsidRPr="00D03725">
              <w:rPr>
                <w:sz w:val="14"/>
                <w:szCs w:val="14"/>
              </w:rPr>
              <w:t xml:space="preserve">dignum GmbH • </w:t>
            </w:r>
            <w:r w:rsidR="00ED06E2">
              <w:rPr>
                <w:sz w:val="14"/>
                <w:szCs w:val="14"/>
              </w:rPr>
              <w:t>Peterhofstr. 5</w:t>
            </w:r>
            <w:r w:rsidRPr="00D03725">
              <w:rPr>
                <w:sz w:val="14"/>
                <w:szCs w:val="14"/>
              </w:rPr>
              <w:t xml:space="preserve"> • </w:t>
            </w:r>
            <w:r w:rsidR="00ED06E2">
              <w:rPr>
                <w:sz w:val="14"/>
                <w:szCs w:val="14"/>
              </w:rPr>
              <w:t>86438 Kissing</w:t>
            </w:r>
            <w:r w:rsidRPr="00D03725">
              <w:rPr>
                <w:sz w:val="14"/>
                <w:szCs w:val="14"/>
              </w:rPr>
              <w:t xml:space="preserve"> • Germany</w:t>
            </w:r>
          </w:p>
        </w:tc>
      </w:tr>
    </w:tbl>
    <w:p w14:paraId="17C0D318" w14:textId="77777777" w:rsidR="002907AF" w:rsidRDefault="002907AF" w:rsidP="002C4D49">
      <w:pPr>
        <w:pStyle w:val="dignumStandardvor0nach0"/>
      </w:pPr>
    </w:p>
    <w:p w14:paraId="5B6F0793" w14:textId="77777777" w:rsidR="00CE3080" w:rsidRDefault="006E77CE" w:rsidP="002C4D49">
      <w:pPr>
        <w:pStyle w:val="dignumStandardvor0nach0"/>
      </w:pPr>
      <w:r>
        <w:t>Kunde</w:t>
      </w:r>
    </w:p>
    <w:p w14:paraId="4D8273A9" w14:textId="77777777" w:rsidR="00CE3080" w:rsidRDefault="006E77CE" w:rsidP="002C4D49">
      <w:pPr>
        <w:pStyle w:val="dignumStandardvor0nach0"/>
      </w:pPr>
      <w:r>
        <w:t>Abteilung</w:t>
      </w:r>
    </w:p>
    <w:p w14:paraId="209BEB65" w14:textId="77777777" w:rsidR="00CE3080" w:rsidRDefault="006E77CE" w:rsidP="002C4D49">
      <w:pPr>
        <w:pStyle w:val="dignumStandardvor0nach0"/>
      </w:pPr>
      <w:r>
        <w:t>Strasse</w:t>
      </w:r>
    </w:p>
    <w:p w14:paraId="18A242BB" w14:textId="77777777" w:rsidR="007E7A37" w:rsidRDefault="007E7A37" w:rsidP="002C4D49">
      <w:pPr>
        <w:pStyle w:val="dignumStandardvor0nach0"/>
      </w:pPr>
    </w:p>
    <w:p w14:paraId="23E6CCE3" w14:textId="77777777" w:rsidR="00CE3080" w:rsidRPr="00CE3080" w:rsidRDefault="006E77CE" w:rsidP="002C4D49">
      <w:pPr>
        <w:pStyle w:val="dignumStandardvor0nach0"/>
        <w:rPr>
          <w:b/>
        </w:rPr>
      </w:pPr>
      <w:r>
        <w:rPr>
          <w:b/>
        </w:rPr>
        <w:t>PLZ Stadt</w:t>
      </w:r>
    </w:p>
    <w:p w14:paraId="684EE8D8" w14:textId="77777777" w:rsidR="007150ED" w:rsidRDefault="007150ED" w:rsidP="002C4D49">
      <w:pPr>
        <w:pStyle w:val="dignumStandardvor0nach0"/>
      </w:pPr>
    </w:p>
    <w:p w14:paraId="36479224" w14:textId="77777777" w:rsidR="007150ED" w:rsidRDefault="007150ED" w:rsidP="002C4D49">
      <w:pPr>
        <w:pStyle w:val="dignumStandardvor0nach0"/>
      </w:pPr>
    </w:p>
    <w:p w14:paraId="72BE4997" w14:textId="77777777" w:rsidR="007150ED" w:rsidRDefault="007150ED" w:rsidP="002C4D49">
      <w:pPr>
        <w:pStyle w:val="dignumStandardvor0nach0"/>
      </w:pPr>
    </w:p>
    <w:p w14:paraId="091A0FE2" w14:textId="77777777" w:rsidR="007150ED" w:rsidRDefault="007150ED" w:rsidP="002C4D49">
      <w:pPr>
        <w:pStyle w:val="dignumStandardvor0nach0"/>
      </w:pPr>
    </w:p>
    <w:p w14:paraId="47E0057A" w14:textId="77777777" w:rsidR="006D45A6" w:rsidRDefault="006D45A6" w:rsidP="002C4D49">
      <w:pPr>
        <w:pStyle w:val="dignumStandardvor0nach0"/>
      </w:pPr>
    </w:p>
    <w:p w14:paraId="783EF1E2" w14:textId="77777777" w:rsidR="006D45A6" w:rsidRDefault="006D45A6" w:rsidP="002C4D49">
      <w:pPr>
        <w:pStyle w:val="dignumStandardvor0nach0"/>
      </w:pPr>
    </w:p>
    <w:p w14:paraId="21D25FC4" w14:textId="77777777" w:rsidR="006D45A6" w:rsidRDefault="006D45A6" w:rsidP="002C4D49">
      <w:pPr>
        <w:pStyle w:val="dignumStandardvor0nach0"/>
      </w:pPr>
    </w:p>
    <w:p w14:paraId="1EB0B500" w14:textId="77777777" w:rsidR="006D45A6" w:rsidRDefault="006D45A6" w:rsidP="002C4D49">
      <w:pPr>
        <w:pStyle w:val="dignumStandardvor0nach0"/>
      </w:pPr>
    </w:p>
    <w:p w14:paraId="7C1C8FD2" w14:textId="77777777" w:rsidR="006D45A6" w:rsidRDefault="006D45A6" w:rsidP="002C4D49">
      <w:pPr>
        <w:pStyle w:val="dignumStandardvor0nach0"/>
      </w:pPr>
    </w:p>
    <w:p w14:paraId="6EC66EC9" w14:textId="77777777" w:rsidR="006D45A6" w:rsidRPr="00A65319" w:rsidRDefault="006D45A6" w:rsidP="002C4D49">
      <w:pPr>
        <w:pStyle w:val="dignumStandardvor0nach0"/>
      </w:pPr>
    </w:p>
    <w:p w14:paraId="4D950CD4" w14:textId="77777777" w:rsidR="006819A3" w:rsidRDefault="006819A3" w:rsidP="00747452">
      <w:pPr>
        <w:pStyle w:val="dignumStandardvor0nach0"/>
      </w:pPr>
    </w:p>
    <w:p w14:paraId="6A1A0BF0" w14:textId="77777777" w:rsidR="006D45A6" w:rsidRPr="00CE3080" w:rsidRDefault="00CE3080" w:rsidP="00747452">
      <w:pPr>
        <w:pStyle w:val="dignumStandardvor0nach0"/>
        <w:rPr>
          <w:b/>
          <w:u w:val="single"/>
        </w:rPr>
      </w:pPr>
      <w:r w:rsidRPr="00CE3080">
        <w:rPr>
          <w:b/>
          <w:u w:val="single"/>
        </w:rPr>
        <w:t>Projektbezug</w:t>
      </w:r>
    </w:p>
    <w:p w14:paraId="0448D7C0" w14:textId="77777777" w:rsidR="006D45A6" w:rsidRDefault="00CE3080" w:rsidP="00747452">
      <w:pPr>
        <w:pStyle w:val="dignumStandardvor0nach0"/>
      </w:pPr>
      <w:r>
        <w:t>Projektkurzbeschreibung</w:t>
      </w:r>
    </w:p>
    <w:p w14:paraId="798980E4" w14:textId="77777777" w:rsidR="00455C4A" w:rsidRPr="00CF2A3F" w:rsidRDefault="00455C4A" w:rsidP="00747452">
      <w:pPr>
        <w:pStyle w:val="dignumStandardvor0nach0"/>
        <w:rPr>
          <w:b/>
          <w:u w:val="single"/>
        </w:rPr>
      </w:pPr>
    </w:p>
    <w:p w14:paraId="2B22A81C" w14:textId="77777777" w:rsidR="007008FD" w:rsidRPr="00455C4A" w:rsidRDefault="007008FD" w:rsidP="007008FD">
      <w:pPr>
        <w:pStyle w:val="dignumStandardvor0nach0"/>
        <w:rPr>
          <w:b/>
          <w:u w:val="single"/>
        </w:rPr>
      </w:pPr>
      <w:r w:rsidRPr="00455C4A">
        <w:rPr>
          <w:b/>
          <w:u w:val="single"/>
        </w:rPr>
        <w:t>Lieferdetails/Leistungsdetails</w:t>
      </w:r>
    </w:p>
    <w:p w14:paraId="6B98089F" w14:textId="77777777" w:rsidR="007008FD" w:rsidRDefault="007008FD" w:rsidP="007008FD">
      <w:pPr>
        <w:pStyle w:val="dignumStandardvor0nach0"/>
      </w:pPr>
      <w:r>
        <w:t xml:space="preserve">Lieferschein-Nr.: </w:t>
      </w:r>
    </w:p>
    <w:p w14:paraId="428F9C6B" w14:textId="77777777" w:rsidR="007008FD" w:rsidRDefault="007008FD" w:rsidP="007008FD">
      <w:pPr>
        <w:pStyle w:val="dignumStandardvor0nach0"/>
      </w:pPr>
      <w:r>
        <w:t>Lieferung vom:</w:t>
      </w:r>
    </w:p>
    <w:p w14:paraId="1A709B00" w14:textId="77777777" w:rsidR="007008FD" w:rsidRDefault="007008FD" w:rsidP="007008FD">
      <w:pPr>
        <w:pStyle w:val="dignumStandardvor0nach0"/>
      </w:pPr>
      <w:r>
        <w:t>Lieferadresse/Empfänger:</w:t>
      </w:r>
    </w:p>
    <w:p w14:paraId="6CF71894" w14:textId="77777777" w:rsidR="008F4D61" w:rsidRDefault="008F4D61" w:rsidP="00747452">
      <w:pPr>
        <w:pStyle w:val="dignumStandardvor0nach0"/>
      </w:pPr>
    </w:p>
    <w:p w14:paraId="5E76CDD7" w14:textId="77777777" w:rsidR="00455C4A" w:rsidRDefault="00455C4A" w:rsidP="00747452">
      <w:pPr>
        <w:pStyle w:val="dignumStandardvor0nach0"/>
      </w:pPr>
    </w:p>
    <w:p w14:paraId="0EC3967D" w14:textId="77777777" w:rsidR="007008FD" w:rsidRPr="002A5611" w:rsidRDefault="007008FD" w:rsidP="007008FD">
      <w:pPr>
        <w:pStyle w:val="dignumStandardvor0nach0"/>
      </w:pPr>
      <w:r>
        <w:t>Sehr geehrte Damen und Herren,</w:t>
      </w:r>
    </w:p>
    <w:p w14:paraId="0070E3AD" w14:textId="77777777" w:rsidR="007008FD" w:rsidRPr="002A5611" w:rsidRDefault="007008FD" w:rsidP="007008FD">
      <w:pPr>
        <w:pStyle w:val="dignumStandardvor0nach0"/>
      </w:pPr>
    </w:p>
    <w:p w14:paraId="05DB020C" w14:textId="77777777" w:rsidR="00A65319" w:rsidRPr="00747452" w:rsidRDefault="007008FD" w:rsidP="007008FD">
      <w:pPr>
        <w:pStyle w:val="dignumStandardvor0nach0"/>
      </w:pPr>
      <w:r w:rsidRPr="00AB7524">
        <w:t>für die Ihnen gelieferten Produkte und Leistungen erlauben wir uns gemäß den getroffenen Vereinbarungen die nachfolgend aufgeführten Beträge in Rechnung zu stellen.</w:t>
      </w:r>
      <w:r>
        <w:br/>
      </w:r>
      <w:r w:rsidRPr="00AB7524">
        <w:t>Für Ihr Vertrauen in dignum bedanken wir uns!</w:t>
      </w:r>
      <w:r w:rsidR="00747452">
        <w:br/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5272"/>
        <w:gridCol w:w="567"/>
        <w:gridCol w:w="1134"/>
        <w:gridCol w:w="851"/>
        <w:gridCol w:w="1134"/>
      </w:tblGrid>
      <w:tr w:rsidR="00CF1891" w:rsidRPr="001B2698" w14:paraId="2714DB51" w14:textId="77777777" w:rsidTr="00455C4A">
        <w:trPr>
          <w:trHeight w:val="389"/>
          <w:tblHeader/>
        </w:trPr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EA418E" w14:textId="77777777" w:rsidR="00CF1891" w:rsidRPr="001B2698" w:rsidRDefault="00CF1891" w:rsidP="00A975C7">
            <w:pPr>
              <w:pStyle w:val="Tabellenberschrift"/>
              <w:spacing w:before="120" w:after="120" w:line="240" w:lineRule="auto"/>
              <w:jc w:val="center"/>
              <w:rPr>
                <w:color w:val="000000"/>
                <w:sz w:val="16"/>
                <w:szCs w:val="16"/>
                <w:lang w:eastAsia="de-DE"/>
              </w:rPr>
            </w:pPr>
            <w:r w:rsidRPr="001B2698">
              <w:rPr>
                <w:color w:val="000000"/>
                <w:sz w:val="16"/>
                <w:szCs w:val="16"/>
                <w:lang w:eastAsia="de-DE"/>
              </w:rPr>
              <w:t>Pos.</w:t>
            </w:r>
          </w:p>
        </w:tc>
        <w:tc>
          <w:tcPr>
            <w:tcW w:w="52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EE1B697" w14:textId="77777777" w:rsidR="00CF1891" w:rsidRPr="001B2698" w:rsidRDefault="00CF1891" w:rsidP="00A975C7">
            <w:pPr>
              <w:pStyle w:val="Tabellenberschrift"/>
              <w:spacing w:before="120" w:after="120" w:line="240" w:lineRule="auto"/>
              <w:rPr>
                <w:color w:val="000000"/>
                <w:sz w:val="16"/>
                <w:szCs w:val="16"/>
                <w:lang w:eastAsia="de-DE"/>
              </w:rPr>
            </w:pPr>
            <w:r w:rsidRPr="001B2698">
              <w:rPr>
                <w:color w:val="000000"/>
                <w:sz w:val="16"/>
                <w:szCs w:val="16"/>
                <w:lang w:eastAsia="de-DE"/>
              </w:rPr>
              <w:t>Artikel / Leistung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4269CD2" w14:textId="77777777" w:rsidR="00CF1891" w:rsidRPr="001B2698" w:rsidRDefault="00CF1891" w:rsidP="00A975C7">
            <w:pPr>
              <w:pStyle w:val="Tabellenberschrift"/>
              <w:spacing w:before="120" w:after="120" w:line="240" w:lineRule="auto"/>
              <w:jc w:val="right"/>
              <w:rPr>
                <w:color w:val="000000"/>
                <w:sz w:val="16"/>
                <w:szCs w:val="16"/>
                <w:lang w:eastAsia="de-DE"/>
              </w:rPr>
            </w:pPr>
            <w:r w:rsidRPr="001B2698">
              <w:rPr>
                <w:color w:val="000000"/>
                <w:sz w:val="16"/>
                <w:szCs w:val="16"/>
                <w:lang w:eastAsia="de-DE"/>
              </w:rPr>
              <w:t>Anz.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85ACF3A" w14:textId="77777777" w:rsidR="00CF1891" w:rsidRPr="001B2698" w:rsidRDefault="00CF1891" w:rsidP="00A975C7">
            <w:pPr>
              <w:pStyle w:val="Tabellenberschrift"/>
              <w:spacing w:before="120" w:after="120" w:line="240" w:lineRule="auto"/>
              <w:jc w:val="right"/>
              <w:rPr>
                <w:color w:val="000000"/>
                <w:sz w:val="16"/>
                <w:szCs w:val="16"/>
                <w:lang w:eastAsia="de-DE"/>
              </w:rPr>
            </w:pPr>
            <w:r w:rsidRPr="001B2698">
              <w:rPr>
                <w:color w:val="000000"/>
                <w:sz w:val="16"/>
                <w:szCs w:val="16"/>
                <w:lang w:eastAsia="de-DE"/>
              </w:rPr>
              <w:t>Einzelpreis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ECC9A9E" w14:textId="77777777" w:rsidR="00CF1891" w:rsidRPr="001B2698" w:rsidRDefault="00455C4A" w:rsidP="00A975C7">
            <w:pPr>
              <w:pStyle w:val="Tabellenberschrift"/>
              <w:spacing w:before="120" w:after="120" w:line="240" w:lineRule="auto"/>
              <w:jc w:val="right"/>
              <w:rPr>
                <w:color w:val="000000"/>
                <w:sz w:val="16"/>
                <w:szCs w:val="16"/>
                <w:lang w:eastAsia="de-DE"/>
              </w:rPr>
            </w:pPr>
            <w:r>
              <w:rPr>
                <w:color w:val="000000"/>
                <w:sz w:val="16"/>
                <w:szCs w:val="16"/>
                <w:lang w:eastAsia="de-DE"/>
              </w:rPr>
              <w:t>Rabatt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A54823B" w14:textId="77777777" w:rsidR="00CF1891" w:rsidRPr="001B2698" w:rsidRDefault="00CF1891" w:rsidP="00A975C7">
            <w:pPr>
              <w:pStyle w:val="Tabellenberschrift"/>
              <w:spacing w:before="120" w:after="120" w:line="240" w:lineRule="auto"/>
              <w:jc w:val="right"/>
              <w:rPr>
                <w:color w:val="000000"/>
                <w:sz w:val="16"/>
                <w:szCs w:val="16"/>
                <w:lang w:eastAsia="de-DE"/>
              </w:rPr>
            </w:pPr>
            <w:r w:rsidRPr="001B2698">
              <w:rPr>
                <w:color w:val="000000"/>
                <w:sz w:val="16"/>
                <w:szCs w:val="16"/>
                <w:lang w:eastAsia="de-DE"/>
              </w:rPr>
              <w:t>Gesamt €</w:t>
            </w:r>
          </w:p>
        </w:tc>
      </w:tr>
      <w:tr w:rsidR="00CF1891" w:rsidRPr="000B7B9E" w14:paraId="28C09883" w14:textId="77777777" w:rsidTr="00455C4A">
        <w:trPr>
          <w:cantSplit/>
        </w:trPr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7F7F7F"/>
              <w:right w:val="nil"/>
            </w:tcBorders>
          </w:tcPr>
          <w:p w14:paraId="662E69A5" w14:textId="77777777" w:rsidR="00CF1891" w:rsidRPr="000B7B9E" w:rsidRDefault="00CF1891" w:rsidP="00CF1891">
            <w:pPr>
              <w:numPr>
                <w:ilvl w:val="0"/>
                <w:numId w:val="19"/>
              </w:numPr>
              <w:spacing w:before="60" w:after="60" w:line="240" w:lineRule="auto"/>
              <w:ind w:hanging="431"/>
              <w:jc w:val="center"/>
              <w:rPr>
                <w:color w:val="000000"/>
                <w:sz w:val="16"/>
                <w:szCs w:val="16"/>
              </w:rPr>
            </w:pPr>
            <w:bookmarkStart w:id="0" w:name="Anzahl" w:colFirst="2" w:colLast="2"/>
            <w:r w:rsidRPr="000B7B9E"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000000"/>
              <w:left w:val="nil"/>
              <w:bottom w:val="single" w:sz="4" w:space="0" w:color="7F7F7F"/>
              <w:right w:val="nil"/>
            </w:tcBorders>
          </w:tcPr>
          <w:p w14:paraId="1D97DA20" w14:textId="77777777" w:rsidR="00CF1891" w:rsidRPr="00AF7AF2" w:rsidRDefault="00CF1891" w:rsidP="00A975C7">
            <w:pPr>
              <w:pStyle w:val="dignumTabelle"/>
              <w:spacing w:line="240" w:lineRule="auto"/>
              <w:rPr>
                <w:b/>
                <w:lang w:val="de-DE"/>
              </w:rPr>
            </w:pPr>
            <w:r w:rsidRPr="00AF7AF2">
              <w:rPr>
                <w:b/>
                <w:lang w:val="de-DE"/>
              </w:rPr>
              <w:t xml:space="preserve">Artikelnummer </w:t>
            </w:r>
          </w:p>
          <w:p w14:paraId="6597C8C7" w14:textId="77777777" w:rsidR="00CF1891" w:rsidRPr="00AF7AF2" w:rsidRDefault="00CF1891" w:rsidP="00A975C7">
            <w:pPr>
              <w:pStyle w:val="dignumTabelle"/>
              <w:spacing w:line="240" w:lineRule="auto"/>
              <w:rPr>
                <w:lang w:val="de-DE"/>
              </w:rPr>
            </w:pPr>
            <w:r w:rsidRPr="00AF7AF2">
              <w:rPr>
                <w:lang w:val="de-DE"/>
              </w:rPr>
              <w:t>Beschreibung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7F7F7F"/>
              <w:right w:val="nil"/>
            </w:tcBorders>
            <w:vAlign w:val="center"/>
          </w:tcPr>
          <w:p w14:paraId="0AFE5B41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7F7F7F"/>
              <w:right w:val="nil"/>
            </w:tcBorders>
            <w:vAlign w:val="center"/>
          </w:tcPr>
          <w:p w14:paraId="5AFF81BC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t>10,00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7F7F7F"/>
              <w:right w:val="nil"/>
            </w:tcBorders>
            <w:vAlign w:val="center"/>
          </w:tcPr>
          <w:p w14:paraId="1721012F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7F7F7F"/>
              <w:right w:val="nil"/>
            </w:tcBorders>
            <w:vAlign w:val="center"/>
          </w:tcPr>
          <w:p w14:paraId="68373386" w14:textId="77777777" w:rsidR="00CF1891" w:rsidRPr="00AF7AF2" w:rsidRDefault="00CF1891" w:rsidP="00455C4A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 </w:instrText>
            </w:r>
            <w:r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\# "</w:instrText>
            </w:r>
            <w:r w:rsidR="00AF7AF2"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.0,00</w:instrText>
            </w:r>
            <w:r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"</w:instrTex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instrText xml:space="preserve">\* MERGEFORMAT </w:instrTex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 w:rsidRPr="00AF7AF2">
              <w:rPr>
                <w:noProof/>
                <w:color w:val="000000"/>
                <w:sz w:val="16"/>
                <w:szCs w:val="16"/>
                <w:lang w:val="de-DE" w:eastAsia="de-DE"/>
              </w:rPr>
              <w:t>10,00</w: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bookmarkEnd w:id="0"/>
      <w:tr w:rsidR="00CF1891" w:rsidRPr="000B7B9E" w14:paraId="59F118A7" w14:textId="77777777" w:rsidTr="00455C4A">
        <w:trPr>
          <w:cantSplit/>
        </w:trPr>
        <w:tc>
          <w:tcPr>
            <w:tcW w:w="610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7FA7A497" w14:textId="77777777" w:rsidR="00CF1891" w:rsidRPr="000B7B9E" w:rsidRDefault="00CF1891" w:rsidP="00CF1891">
            <w:pPr>
              <w:numPr>
                <w:ilvl w:val="0"/>
                <w:numId w:val="19"/>
              </w:numPr>
              <w:spacing w:before="60" w:after="60" w:line="240" w:lineRule="auto"/>
              <w:ind w:hanging="431"/>
              <w:jc w:val="center"/>
              <w:rPr>
                <w:color w:val="000000"/>
                <w:sz w:val="16"/>
                <w:szCs w:val="16"/>
              </w:rPr>
            </w:pPr>
            <w:r w:rsidRPr="000B7B9E">
              <w:rPr>
                <w:color w:val="000000"/>
                <w:sz w:val="16"/>
                <w:szCs w:val="16"/>
              </w:rPr>
              <w:t>c</w:t>
            </w:r>
          </w:p>
        </w:tc>
        <w:tc>
          <w:tcPr>
            <w:tcW w:w="5272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5D622E3D" w14:textId="77777777" w:rsidR="00CF1891" w:rsidRPr="00AF7AF2" w:rsidRDefault="00CF1891" w:rsidP="00A975C7">
            <w:pPr>
              <w:pStyle w:val="dignumTabelle"/>
              <w:rPr>
                <w:b/>
                <w:lang w:val="de-DE"/>
              </w:rPr>
            </w:pPr>
            <w:r w:rsidRPr="00AF7AF2">
              <w:rPr>
                <w:b/>
                <w:lang w:val="de-DE"/>
              </w:rPr>
              <w:t xml:space="preserve">Artikelnummer </w:t>
            </w:r>
          </w:p>
          <w:p w14:paraId="1A94BDE4" w14:textId="77777777" w:rsidR="00CF1891" w:rsidRPr="00AF7AF2" w:rsidRDefault="00CF1891" w:rsidP="00A975C7">
            <w:pPr>
              <w:pStyle w:val="dignumTabelle"/>
              <w:rPr>
                <w:lang w:val="de-DE"/>
              </w:rPr>
            </w:pPr>
            <w:r w:rsidRPr="00AF7AF2">
              <w:rPr>
                <w:lang w:val="de-DE"/>
              </w:rPr>
              <w:t>Beschreibung</w:t>
            </w:r>
          </w:p>
        </w:tc>
        <w:tc>
          <w:tcPr>
            <w:tcW w:w="56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5745A49A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13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25C87A71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85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170E1A5E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13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13164F69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instrText xml:space="preserve"> =PRODUCT(Links) </w:instrText>
            </w:r>
            <w:r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\# "</w:instrText>
            </w:r>
            <w:r w:rsidR="00AF7AF2"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.0,00</w:instrText>
            </w:r>
            <w:r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"</w:instrTex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instrText xml:space="preserve">\* MERGEFORMAT </w:instrTex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 w:rsidRPr="00AF7AF2">
              <w:rPr>
                <w:noProof/>
                <w:color w:val="000000"/>
                <w:sz w:val="16"/>
                <w:szCs w:val="16"/>
                <w:lang w:val="de-DE" w:eastAsia="de-DE"/>
              </w:rPr>
              <w:t>0,00</w: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  <w:tr w:rsidR="00CF1891" w:rsidRPr="000B7B9E" w14:paraId="00F703A7" w14:textId="77777777" w:rsidTr="00455C4A">
        <w:trPr>
          <w:cantSplit/>
        </w:trPr>
        <w:tc>
          <w:tcPr>
            <w:tcW w:w="5882" w:type="dxa"/>
            <w:gridSpan w:val="2"/>
            <w:tcBorders>
              <w:top w:val="single" w:sz="4" w:space="0" w:color="7F7F7F"/>
              <w:left w:val="nil"/>
              <w:bottom w:val="nil"/>
              <w:right w:val="nil"/>
            </w:tcBorders>
          </w:tcPr>
          <w:p w14:paraId="114BB0A3" w14:textId="77777777" w:rsidR="00CF1891" w:rsidRPr="00D56AD3" w:rsidRDefault="00CF1891" w:rsidP="00A975C7">
            <w:pPr>
              <w:spacing w:before="60" w:after="6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1FC41B42" w14:textId="77777777" w:rsidR="00CF1891" w:rsidRPr="00AF7AF2" w:rsidRDefault="00CF1891" w:rsidP="00455C4A">
            <w:pPr>
              <w:pStyle w:val="Tabelle"/>
              <w:spacing w:before="60" w:after="60" w:line="240" w:lineRule="auto"/>
              <w:jc w:val="lef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t xml:space="preserve">Summe Netto </w:t>
            </w:r>
            <w:r w:rsidR="00455C4A">
              <w:rPr>
                <w:color w:val="000000"/>
                <w:sz w:val="16"/>
                <w:szCs w:val="16"/>
                <w:lang w:val="de-DE" w:eastAsia="de-DE"/>
              </w:rPr>
              <w:t>EUR</w:t>
            </w:r>
          </w:p>
        </w:tc>
        <w:tc>
          <w:tcPr>
            <w:tcW w:w="851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415675BD" w14:textId="77777777" w:rsidR="00CF1891" w:rsidRPr="00AF7AF2" w:rsidRDefault="00CF1891" w:rsidP="00A975C7">
            <w:pPr>
              <w:pStyle w:val="Tabelle"/>
              <w:spacing w:before="60" w:after="60" w:line="240" w:lineRule="auto"/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bookmarkStart w:id="1" w:name="Preis"/>
        <w:tc>
          <w:tcPr>
            <w:tcW w:w="1134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  <w:vAlign w:val="center"/>
          </w:tcPr>
          <w:p w14:paraId="2CEFA76E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instrText xml:space="preserve"> = Sum(ÜBER) </w:instrText>
            </w:r>
            <w:r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\# "</w:instrText>
            </w:r>
            <w:r w:rsidR="00AF7AF2"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.0,00</w:instrText>
            </w:r>
            <w:r w:rsidRPr="00AF7AF2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 xml:space="preserve">" </w:instrTex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instrText>\* MERGEFORMAT</w:instrTex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 w:rsidRPr="00AF7AF2">
              <w:rPr>
                <w:noProof/>
                <w:color w:val="000000"/>
                <w:sz w:val="16"/>
                <w:szCs w:val="16"/>
                <w:lang w:val="de-DE" w:eastAsia="de-DE"/>
              </w:rPr>
              <w:t>10,00</w: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1"/>
          </w:p>
        </w:tc>
      </w:tr>
      <w:tr w:rsidR="00CF1891" w:rsidRPr="000B7B9E" w14:paraId="1D5C1B64" w14:textId="77777777" w:rsidTr="00455C4A">
        <w:trPr>
          <w:cantSplit/>
        </w:trPr>
        <w:tc>
          <w:tcPr>
            <w:tcW w:w="5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3C53C" w14:textId="77777777" w:rsidR="00CF1891" w:rsidRPr="000B7B9E" w:rsidRDefault="00CF1891" w:rsidP="00A975C7">
            <w:pP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7F7F7F"/>
              <w:left w:val="nil"/>
              <w:bottom w:val="single" w:sz="4" w:space="0" w:color="auto"/>
              <w:right w:val="nil"/>
            </w:tcBorders>
          </w:tcPr>
          <w:p w14:paraId="6BC23EAD" w14:textId="77777777" w:rsidR="00CF1891" w:rsidRPr="00AF7AF2" w:rsidRDefault="00CF1891" w:rsidP="00455C4A">
            <w:pPr>
              <w:pStyle w:val="Tabelle"/>
              <w:spacing w:before="60" w:after="60" w:line="240" w:lineRule="auto"/>
              <w:jc w:val="left"/>
              <w:rPr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color w:val="000000"/>
                <w:sz w:val="16"/>
                <w:szCs w:val="16"/>
                <w:lang w:val="de-DE" w:eastAsia="de-DE"/>
              </w:rPr>
              <w:t>M</w:t>
            </w:r>
            <w:r w:rsidR="00455C4A">
              <w:rPr>
                <w:color w:val="000000"/>
                <w:sz w:val="16"/>
                <w:szCs w:val="16"/>
                <w:lang w:val="de-DE" w:eastAsia="de-DE"/>
              </w:rPr>
              <w:t>wSt.</w:t>
            </w:r>
            <w:r w:rsidRPr="00AF7AF2">
              <w:rPr>
                <w:color w:val="000000"/>
                <w:sz w:val="16"/>
                <w:szCs w:val="16"/>
                <w:lang w:val="de-DE" w:eastAsia="de-DE"/>
              </w:rPr>
              <w:t xml:space="preserve"> 19,00%</w:t>
            </w:r>
          </w:p>
        </w:tc>
        <w:tc>
          <w:tcPr>
            <w:tcW w:w="851" w:type="dxa"/>
            <w:tcBorders>
              <w:top w:val="single" w:sz="4" w:space="0" w:color="7F7F7F"/>
              <w:left w:val="nil"/>
              <w:bottom w:val="single" w:sz="4" w:space="0" w:color="auto"/>
              <w:right w:val="nil"/>
            </w:tcBorders>
          </w:tcPr>
          <w:p w14:paraId="15EB5AD0" w14:textId="77777777" w:rsidR="00CF1891" w:rsidRPr="00AF7AF2" w:rsidRDefault="00CF1891" w:rsidP="00A975C7">
            <w:pPr>
              <w:pStyle w:val="Tabelle"/>
              <w:spacing w:before="60" w:after="60" w:line="240" w:lineRule="auto"/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bookmarkStart w:id="2" w:name="MwSt"/>
        <w:tc>
          <w:tcPr>
            <w:tcW w:w="1134" w:type="dxa"/>
            <w:tcBorders>
              <w:top w:val="single" w:sz="4" w:space="0" w:color="7F7F7F"/>
              <w:left w:val="nil"/>
              <w:bottom w:val="single" w:sz="4" w:space="0" w:color="auto"/>
              <w:right w:val="nil"/>
            </w:tcBorders>
            <w:vAlign w:val="center"/>
          </w:tcPr>
          <w:p w14:paraId="0107A546" w14:textId="77777777" w:rsidR="00CF1891" w:rsidRPr="003E251F" w:rsidRDefault="00CF1891" w:rsidP="00A975C7">
            <w:pPr>
              <w:pStyle w:val="Tabelle"/>
              <w:spacing w:before="60" w:after="60" w:line="240" w:lineRule="auto"/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3E251F">
              <w:rPr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 w:rsidRPr="003E251F">
              <w:rPr>
                <w:color w:val="000000"/>
                <w:sz w:val="16"/>
                <w:szCs w:val="16"/>
                <w:lang w:val="de-DE" w:eastAsia="de-DE"/>
              </w:rPr>
              <w:instrText xml:space="preserve"> =(Preis/100)*19 </w:instrText>
            </w:r>
            <w:r w:rsidRPr="003E251F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\# "</w:instrText>
            </w:r>
            <w:r w:rsidR="00AF7AF2" w:rsidRPr="003E251F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.0,00</w:instrText>
            </w:r>
            <w:r w:rsidRPr="003E251F">
              <w:rPr>
                <w:rFonts w:cs="Arial"/>
                <w:color w:val="000000"/>
                <w:sz w:val="16"/>
                <w:szCs w:val="16"/>
                <w:lang w:val="de-DE" w:eastAsia="de-DE"/>
              </w:rPr>
              <w:instrText>"</w:instrText>
            </w:r>
            <w:r w:rsidRPr="003E251F">
              <w:rPr>
                <w:lang w:val="de-DE" w:eastAsia="de-DE"/>
              </w:rPr>
              <w:instrText xml:space="preserve"> </w:instrText>
            </w:r>
            <w:r w:rsidRPr="003E251F">
              <w:rPr>
                <w:color w:val="000000"/>
                <w:sz w:val="16"/>
                <w:szCs w:val="16"/>
                <w:lang w:val="de-DE" w:eastAsia="de-DE"/>
              </w:rPr>
              <w:instrText xml:space="preserve">\* MERGEFORMAT </w:instrText>
            </w:r>
            <w:r w:rsidRPr="003E251F">
              <w:rPr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 w:rsidRPr="003E251F">
              <w:rPr>
                <w:noProof/>
                <w:color w:val="000000"/>
                <w:sz w:val="16"/>
                <w:szCs w:val="16"/>
                <w:lang w:val="de-DE" w:eastAsia="de-DE"/>
              </w:rPr>
              <w:t>,90</w:t>
            </w:r>
            <w:r w:rsidRPr="003E251F">
              <w:rPr>
                <w:color w:val="000000"/>
                <w:sz w:val="16"/>
                <w:szCs w:val="16"/>
                <w:lang w:val="de-DE" w:eastAsia="de-DE"/>
              </w:rPr>
              <w:fldChar w:fldCharType="end"/>
            </w:r>
            <w:bookmarkEnd w:id="2"/>
          </w:p>
        </w:tc>
      </w:tr>
      <w:tr w:rsidR="00CF1891" w:rsidRPr="000B7B9E" w14:paraId="7EE247FE" w14:textId="77777777" w:rsidTr="00455C4A">
        <w:trPr>
          <w:cantSplit/>
        </w:trPr>
        <w:tc>
          <w:tcPr>
            <w:tcW w:w="58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937E34" w14:textId="77777777" w:rsidR="00CF1891" w:rsidRPr="000B7B9E" w:rsidRDefault="00CF1891" w:rsidP="00A975C7">
            <w:pPr>
              <w:spacing w:before="60" w:after="60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double" w:sz="4" w:space="0" w:color="000000"/>
              <w:right w:val="nil"/>
            </w:tcBorders>
          </w:tcPr>
          <w:p w14:paraId="425D830B" w14:textId="77777777" w:rsidR="00CF1891" w:rsidRPr="00AF7AF2" w:rsidRDefault="00455C4A" w:rsidP="00A975C7">
            <w:pPr>
              <w:pStyle w:val="Tabelle"/>
              <w:spacing w:before="60" w:after="60" w:line="240" w:lineRule="auto"/>
              <w:jc w:val="left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S</w:t>
            </w:r>
            <w:r w:rsidR="00CF1891" w:rsidRPr="00AF7AF2">
              <w:rPr>
                <w:b/>
                <w:color w:val="000000"/>
                <w:sz w:val="16"/>
                <w:szCs w:val="16"/>
                <w:lang w:val="de-DE" w:eastAsia="de-DE"/>
              </w:rPr>
              <w:t xml:space="preserve">umme </w:t>
            </w:r>
            <w:r>
              <w:rPr>
                <w:b/>
                <w:color w:val="000000"/>
                <w:sz w:val="16"/>
                <w:szCs w:val="16"/>
                <w:lang w:val="de-DE" w:eastAsia="de-DE"/>
              </w:rPr>
              <w:t>Brutto EUR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double" w:sz="4" w:space="0" w:color="000000"/>
              <w:right w:val="nil"/>
            </w:tcBorders>
          </w:tcPr>
          <w:p w14:paraId="18791FAE" w14:textId="77777777" w:rsidR="00CF1891" w:rsidRPr="00AF7AF2" w:rsidRDefault="00CF1891" w:rsidP="00A975C7">
            <w:pPr>
              <w:pStyle w:val="Tabelle"/>
              <w:spacing w:before="60" w:after="60" w:line="240" w:lineRule="auto"/>
              <w:rPr>
                <w:b/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double" w:sz="4" w:space="0" w:color="000000"/>
              <w:right w:val="nil"/>
            </w:tcBorders>
            <w:vAlign w:val="center"/>
          </w:tcPr>
          <w:p w14:paraId="79C11226" w14:textId="77777777" w:rsidR="00CF1891" w:rsidRPr="00AF7AF2" w:rsidRDefault="00CF1891" w:rsidP="00A975C7">
            <w:pPr>
              <w:pStyle w:val="Tabelle"/>
              <w:spacing w:before="60" w:after="60" w:line="240" w:lineRule="auto"/>
              <w:jc w:val="right"/>
              <w:rPr>
                <w:b/>
                <w:color w:val="000000"/>
                <w:sz w:val="16"/>
                <w:szCs w:val="16"/>
                <w:lang w:val="de-DE" w:eastAsia="de-DE"/>
              </w:rPr>
            </w:pPr>
            <w:r w:rsidRPr="00AF7AF2"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begin"/>
            </w:r>
            <w:r w:rsidRPr="00AF7AF2">
              <w:rPr>
                <w:b/>
                <w:color w:val="000000"/>
                <w:sz w:val="16"/>
                <w:szCs w:val="16"/>
                <w:lang w:val="de-DE" w:eastAsia="de-DE"/>
              </w:rPr>
              <w:instrText xml:space="preserve"> = Preis+MwSt </w:instrText>
            </w:r>
            <w:r w:rsidRPr="00AF7AF2">
              <w:rPr>
                <w:rFonts w:cs="Arial"/>
                <w:b/>
                <w:color w:val="000000"/>
                <w:sz w:val="16"/>
                <w:szCs w:val="16"/>
                <w:lang w:val="de-DE" w:eastAsia="de-DE"/>
              </w:rPr>
              <w:instrText>\# "</w:instrText>
            </w:r>
            <w:r w:rsidR="00AF7AF2" w:rsidRPr="00AF7AF2">
              <w:rPr>
                <w:rFonts w:cs="Arial"/>
                <w:b/>
                <w:color w:val="000000"/>
                <w:sz w:val="16"/>
                <w:szCs w:val="16"/>
                <w:lang w:val="de-DE" w:eastAsia="de-DE"/>
              </w:rPr>
              <w:instrText>.0,00</w:instrText>
            </w:r>
            <w:r w:rsidRPr="00AF7AF2">
              <w:rPr>
                <w:rFonts w:cs="Arial"/>
                <w:b/>
                <w:color w:val="000000"/>
                <w:sz w:val="16"/>
                <w:szCs w:val="16"/>
                <w:lang w:val="de-DE" w:eastAsia="de-DE"/>
              </w:rPr>
              <w:instrText>"</w:instrText>
            </w:r>
            <w:r w:rsidRPr="00AF7AF2">
              <w:rPr>
                <w:b/>
                <w:color w:val="000000"/>
                <w:sz w:val="16"/>
                <w:szCs w:val="16"/>
                <w:lang w:val="de-DE" w:eastAsia="de-DE"/>
              </w:rPr>
              <w:instrText xml:space="preserve">\* MERGEFORMAT </w:instrText>
            </w:r>
            <w:r w:rsidRPr="00AF7AF2"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separate"/>
            </w:r>
            <w:r w:rsidRPr="00AF7AF2">
              <w:rPr>
                <w:b/>
                <w:noProof/>
                <w:color w:val="000000"/>
                <w:sz w:val="16"/>
                <w:szCs w:val="16"/>
                <w:lang w:val="de-DE" w:eastAsia="de-DE"/>
              </w:rPr>
              <w:t>11,90</w:t>
            </w:r>
            <w:r w:rsidRPr="00AF7AF2">
              <w:rPr>
                <w:b/>
                <w:color w:val="000000"/>
                <w:sz w:val="16"/>
                <w:szCs w:val="16"/>
                <w:lang w:val="de-DE" w:eastAsia="de-DE"/>
              </w:rPr>
              <w:fldChar w:fldCharType="end"/>
            </w:r>
          </w:p>
        </w:tc>
      </w:tr>
    </w:tbl>
    <w:p w14:paraId="49F0D5C8" w14:textId="77777777" w:rsidR="00CC4F5D" w:rsidRDefault="00CC4F5D" w:rsidP="002C4D49">
      <w:pPr>
        <w:pStyle w:val="dignumStandardvor0nach0"/>
      </w:pPr>
    </w:p>
    <w:p w14:paraId="374632E6" w14:textId="77777777" w:rsidR="002C4D49" w:rsidRDefault="002C4D49" w:rsidP="004672E7">
      <w:pPr>
        <w:pStyle w:val="dignumStandardvor0nach0"/>
      </w:pPr>
    </w:p>
    <w:p w14:paraId="1B1B61D9" w14:textId="77777777" w:rsidR="00B04629" w:rsidRDefault="00B04629" w:rsidP="002C4D49">
      <w:pPr>
        <w:pStyle w:val="dignumStandardvor0nach0"/>
      </w:pPr>
    </w:p>
    <w:sectPr w:rsidR="00B04629" w:rsidSect="00F45C2E">
      <w:headerReference w:type="default" r:id="rId8"/>
      <w:footerReference w:type="default" r:id="rId9"/>
      <w:headerReference w:type="first" r:id="rId10"/>
      <w:type w:val="continuous"/>
      <w:pgSz w:w="11906" w:h="16838" w:code="9"/>
      <w:pgMar w:top="2835" w:right="1418" w:bottom="1843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5408" w14:textId="77777777" w:rsidR="00EE6FD0" w:rsidRDefault="00EE6FD0">
      <w:r>
        <w:separator/>
      </w:r>
    </w:p>
  </w:endnote>
  <w:endnote w:type="continuationSeparator" w:id="0">
    <w:p w14:paraId="7D3A3631" w14:textId="77777777" w:rsidR="00EE6FD0" w:rsidRDefault="00EE6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318" w:type="dxa"/>
      <w:tblBorders>
        <w:insideV w:val="single" w:sz="4" w:space="0" w:color="7F7F7F"/>
      </w:tblBorders>
      <w:tblLook w:val="01E0" w:firstRow="1" w:lastRow="1" w:firstColumn="1" w:lastColumn="1" w:noHBand="0" w:noVBand="0"/>
    </w:tblPr>
    <w:tblGrid>
      <w:gridCol w:w="3012"/>
      <w:gridCol w:w="2976"/>
      <w:gridCol w:w="4077"/>
    </w:tblGrid>
    <w:tr w:rsidR="00917310" w:rsidRPr="00D03725" w14:paraId="5173F60B" w14:textId="77777777" w:rsidTr="00917310">
      <w:trPr>
        <w:cantSplit/>
        <w:trHeight w:val="113"/>
      </w:trPr>
      <w:tc>
        <w:tcPr>
          <w:tcW w:w="3012" w:type="dxa"/>
        </w:tcPr>
        <w:p w14:paraId="420C8319" w14:textId="77777777" w:rsidR="00917310" w:rsidRPr="00D03725" w:rsidRDefault="00917310" w:rsidP="00917310">
          <w:pPr>
            <w:tabs>
              <w:tab w:val="left" w:pos="602"/>
              <w:tab w:val="left" w:pos="1027"/>
            </w:tabs>
            <w:spacing w:after="0" w:line="240" w:lineRule="auto"/>
            <w:ind w:right="-249"/>
            <w:rPr>
              <w:color w:val="404040"/>
              <w:sz w:val="10"/>
              <w:szCs w:val="10"/>
            </w:rPr>
          </w:pPr>
          <w:r w:rsidRPr="00D03725">
            <w:rPr>
              <w:rFonts w:cs="Arial"/>
              <w:b/>
              <w:color w:val="404040"/>
              <w:sz w:val="10"/>
              <w:szCs w:val="10"/>
            </w:rPr>
            <w:t>Zentrale: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  <w:t xml:space="preserve">dignum GmbH, </w:t>
          </w:r>
          <w:r>
            <w:rPr>
              <w:rFonts w:cs="Arial"/>
              <w:color w:val="404040"/>
              <w:sz w:val="10"/>
              <w:szCs w:val="10"/>
            </w:rPr>
            <w:t>Peterhofstr. 5</w:t>
          </w:r>
          <w:r w:rsidRPr="00D03725">
            <w:rPr>
              <w:color w:val="404040"/>
              <w:sz w:val="10"/>
              <w:szCs w:val="10"/>
            </w:rPr>
            <w:t>, D-</w:t>
          </w:r>
          <w:r>
            <w:rPr>
              <w:color w:val="404040"/>
              <w:sz w:val="10"/>
              <w:szCs w:val="10"/>
            </w:rPr>
            <w:t>86438 Kissing</w:t>
          </w:r>
        </w:p>
      </w:tc>
      <w:tc>
        <w:tcPr>
          <w:tcW w:w="2976" w:type="dxa"/>
        </w:tcPr>
        <w:p w14:paraId="750E30BE" w14:textId="77777777" w:rsidR="00917310" w:rsidRPr="00D03725" w:rsidRDefault="00917310" w:rsidP="00917310">
          <w:pPr>
            <w:tabs>
              <w:tab w:val="left" w:pos="1026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Geschäftsführung: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 w:rsidRPr="00D03725">
            <w:rPr>
              <w:color w:val="404040"/>
              <w:sz w:val="10"/>
              <w:szCs w:val="10"/>
            </w:rPr>
            <w:t>Armin Sammet, Volker Enkelmann</w:t>
          </w:r>
        </w:p>
      </w:tc>
      <w:tc>
        <w:tcPr>
          <w:tcW w:w="4077" w:type="dxa"/>
        </w:tcPr>
        <w:p w14:paraId="3C70E0FC" w14:textId="77777777" w:rsidR="00917310" w:rsidRPr="00D03725" w:rsidRDefault="00917310" w:rsidP="00917310">
          <w:pPr>
            <w:tabs>
              <w:tab w:val="left" w:pos="460"/>
              <w:tab w:val="left" w:pos="1486"/>
              <w:tab w:val="left" w:pos="2161"/>
              <w:tab w:val="right" w:pos="4355"/>
            </w:tabs>
            <w:spacing w:after="0" w:line="240" w:lineRule="auto"/>
            <w:ind w:right="-249"/>
            <w:rPr>
              <w:b/>
              <w:color w:val="404040"/>
              <w:sz w:val="10"/>
              <w:szCs w:val="10"/>
            </w:rPr>
          </w:pPr>
          <w:r w:rsidRPr="00917310">
            <w:rPr>
              <w:b/>
              <w:bCs/>
              <w:color w:val="404040"/>
              <w:sz w:val="10"/>
              <w:szCs w:val="10"/>
            </w:rPr>
            <w:t>Bank:</w:t>
          </w:r>
          <w:r>
            <w:rPr>
              <w:color w:val="404040"/>
              <w:sz w:val="10"/>
              <w:szCs w:val="10"/>
            </w:rPr>
            <w:tab/>
            <w:t>Commerzbank AG</w:t>
          </w:r>
          <w:r>
            <w:rPr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ab/>
            <w:t>VR Bank Starnberg</w:t>
          </w:r>
        </w:p>
      </w:tc>
    </w:tr>
    <w:tr w:rsidR="00917310" w:rsidRPr="00D03725" w14:paraId="67468F5C" w14:textId="77777777" w:rsidTr="00917310">
      <w:trPr>
        <w:cantSplit/>
        <w:trHeight w:val="114"/>
      </w:trPr>
      <w:tc>
        <w:tcPr>
          <w:tcW w:w="3012" w:type="dxa"/>
        </w:tcPr>
        <w:p w14:paraId="68B2DD4F" w14:textId="77777777" w:rsidR="00917310" w:rsidRPr="00D03725" w:rsidRDefault="00917310" w:rsidP="00917310">
          <w:pPr>
            <w:tabs>
              <w:tab w:val="left" w:pos="602"/>
              <w:tab w:val="left" w:pos="1168"/>
            </w:tabs>
            <w:spacing w:after="0" w:line="240" w:lineRule="auto"/>
            <w:ind w:right="-249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Telefon: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 w:rsidRPr="00D03725">
            <w:rPr>
              <w:color w:val="404040"/>
              <w:sz w:val="10"/>
              <w:szCs w:val="10"/>
            </w:rPr>
            <w:t>+49 8</w:t>
          </w:r>
          <w:r w:rsidR="00CA4FB4">
            <w:rPr>
              <w:color w:val="404040"/>
              <w:sz w:val="10"/>
              <w:szCs w:val="10"/>
            </w:rPr>
            <w:t>233 7499 771</w:t>
          </w:r>
        </w:p>
      </w:tc>
      <w:tc>
        <w:tcPr>
          <w:tcW w:w="2976" w:type="dxa"/>
        </w:tcPr>
        <w:p w14:paraId="30E10D52" w14:textId="77777777" w:rsidR="00917310" w:rsidRPr="00D03725" w:rsidRDefault="00917310" w:rsidP="00917310">
          <w:pPr>
            <w:tabs>
              <w:tab w:val="left" w:pos="1026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HRB: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 w:rsidR="002D1F36">
            <w:rPr>
              <w:rFonts w:cs="Arial"/>
              <w:color w:val="404040"/>
              <w:sz w:val="10"/>
              <w:szCs w:val="10"/>
            </w:rPr>
            <w:t>39514</w:t>
          </w:r>
          <w:r w:rsidRPr="00D03725">
            <w:rPr>
              <w:color w:val="404040"/>
              <w:sz w:val="10"/>
              <w:szCs w:val="10"/>
            </w:rPr>
            <w:t xml:space="preserve">, Amtsgericht </w:t>
          </w:r>
          <w:r w:rsidR="00791855">
            <w:rPr>
              <w:color w:val="404040"/>
              <w:sz w:val="10"/>
              <w:szCs w:val="10"/>
            </w:rPr>
            <w:t>Augsburg</w:t>
          </w:r>
        </w:p>
      </w:tc>
      <w:tc>
        <w:tcPr>
          <w:tcW w:w="4077" w:type="dxa"/>
        </w:tcPr>
        <w:p w14:paraId="44C8D2AA" w14:textId="77777777" w:rsidR="00917310" w:rsidRPr="00D03725" w:rsidRDefault="00917310" w:rsidP="00917310">
          <w:pPr>
            <w:tabs>
              <w:tab w:val="left" w:pos="460"/>
              <w:tab w:val="left" w:pos="744"/>
              <w:tab w:val="left" w:pos="1594"/>
              <w:tab w:val="left" w:pos="2161"/>
              <w:tab w:val="right" w:pos="4355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IBAN: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DE16 7004 0041 0215 7832 00</w:t>
          </w:r>
          <w:r>
            <w:rPr>
              <w:color w:val="404040"/>
              <w:sz w:val="10"/>
              <w:szCs w:val="10"/>
            </w:rPr>
            <w:tab/>
          </w:r>
          <w:r w:rsidRPr="00917310">
            <w:rPr>
              <w:color w:val="404040"/>
              <w:sz w:val="10"/>
              <w:szCs w:val="10"/>
            </w:rPr>
            <w:t>DE29 7009</w:t>
          </w:r>
          <w:r w:rsidR="00C07A16">
            <w:rPr>
              <w:color w:val="404040"/>
              <w:sz w:val="10"/>
              <w:szCs w:val="10"/>
            </w:rPr>
            <w:t xml:space="preserve"> </w:t>
          </w:r>
          <w:r w:rsidRPr="00917310">
            <w:rPr>
              <w:color w:val="404040"/>
              <w:sz w:val="10"/>
              <w:szCs w:val="10"/>
            </w:rPr>
            <w:t>3200 0001 1083 36</w:t>
          </w:r>
        </w:p>
      </w:tc>
    </w:tr>
    <w:tr w:rsidR="00917310" w:rsidRPr="00D03725" w14:paraId="46A3AF80" w14:textId="77777777" w:rsidTr="00917310">
      <w:trPr>
        <w:cantSplit/>
        <w:trHeight w:val="72"/>
      </w:trPr>
      <w:tc>
        <w:tcPr>
          <w:tcW w:w="3012" w:type="dxa"/>
        </w:tcPr>
        <w:p w14:paraId="18F6A0D4" w14:textId="77777777" w:rsidR="00917310" w:rsidRPr="00D03725" w:rsidRDefault="00917310" w:rsidP="00917310">
          <w:pPr>
            <w:tabs>
              <w:tab w:val="left" w:pos="602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 xml:space="preserve">Telefax: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 w:rsidRPr="00D03725">
            <w:rPr>
              <w:color w:val="404040"/>
              <w:sz w:val="10"/>
              <w:szCs w:val="10"/>
            </w:rPr>
            <w:t>+49 8</w:t>
          </w:r>
          <w:r w:rsidR="00312279">
            <w:rPr>
              <w:color w:val="404040"/>
              <w:sz w:val="10"/>
              <w:szCs w:val="10"/>
            </w:rPr>
            <w:t>233 7499 773</w:t>
          </w:r>
        </w:p>
      </w:tc>
      <w:tc>
        <w:tcPr>
          <w:tcW w:w="2976" w:type="dxa"/>
        </w:tcPr>
        <w:p w14:paraId="4884A7C7" w14:textId="77777777" w:rsidR="00917310" w:rsidRPr="00D03725" w:rsidRDefault="00917310" w:rsidP="00917310">
          <w:pPr>
            <w:tabs>
              <w:tab w:val="left" w:pos="1026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Steuernummer: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143/129/71195</w:t>
          </w:r>
        </w:p>
      </w:tc>
      <w:tc>
        <w:tcPr>
          <w:tcW w:w="4077" w:type="dxa"/>
        </w:tcPr>
        <w:p w14:paraId="24255111" w14:textId="77777777" w:rsidR="00917310" w:rsidRPr="00D03725" w:rsidRDefault="00917310" w:rsidP="00917310">
          <w:pPr>
            <w:tabs>
              <w:tab w:val="left" w:pos="460"/>
              <w:tab w:val="left" w:pos="1498"/>
              <w:tab w:val="left" w:pos="2161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BIC: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>COBADEFF</w:t>
          </w:r>
          <w:r>
            <w:rPr>
              <w:color w:val="404040"/>
              <w:sz w:val="10"/>
              <w:szCs w:val="10"/>
            </w:rPr>
            <w:tab/>
          </w:r>
          <w:r>
            <w:rPr>
              <w:color w:val="404040"/>
              <w:sz w:val="10"/>
              <w:szCs w:val="10"/>
            </w:rPr>
            <w:tab/>
          </w:r>
          <w:r w:rsidRPr="00917310">
            <w:rPr>
              <w:color w:val="404040"/>
              <w:sz w:val="10"/>
              <w:szCs w:val="10"/>
            </w:rPr>
            <w:t>GENODEF1STH</w:t>
          </w:r>
          <w:r>
            <w:rPr>
              <w:color w:val="404040"/>
              <w:sz w:val="10"/>
              <w:szCs w:val="10"/>
            </w:rPr>
            <w:tab/>
          </w:r>
        </w:p>
      </w:tc>
    </w:tr>
    <w:tr w:rsidR="00917310" w:rsidRPr="00D03725" w14:paraId="32AB6C10" w14:textId="77777777" w:rsidTr="00917310">
      <w:trPr>
        <w:cantSplit/>
        <w:trHeight w:val="20"/>
      </w:trPr>
      <w:tc>
        <w:tcPr>
          <w:tcW w:w="3012" w:type="dxa"/>
        </w:tcPr>
        <w:p w14:paraId="10908F6E" w14:textId="77777777" w:rsidR="00917310" w:rsidRPr="00D03725" w:rsidRDefault="00917310" w:rsidP="00917310">
          <w:pPr>
            <w:tabs>
              <w:tab w:val="left" w:pos="602"/>
              <w:tab w:val="left" w:pos="1027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Internet: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 w:rsidRPr="00D03725">
            <w:rPr>
              <w:color w:val="404040"/>
              <w:sz w:val="10"/>
              <w:szCs w:val="10"/>
            </w:rPr>
            <w:t>www.dignum.de</w:t>
          </w:r>
        </w:p>
      </w:tc>
      <w:tc>
        <w:tcPr>
          <w:tcW w:w="2976" w:type="dxa"/>
        </w:tcPr>
        <w:p w14:paraId="14DB1ED8" w14:textId="77777777" w:rsidR="00917310" w:rsidRPr="00D03725" w:rsidRDefault="00917310" w:rsidP="00917310">
          <w:pPr>
            <w:tabs>
              <w:tab w:val="left" w:pos="1026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  <w:r w:rsidRPr="00D03725">
            <w:rPr>
              <w:b/>
              <w:color w:val="404040"/>
              <w:sz w:val="10"/>
              <w:szCs w:val="10"/>
            </w:rPr>
            <w:t>Ust-Id:</w:t>
          </w:r>
          <w:r w:rsidRPr="00D03725">
            <w:rPr>
              <w:color w:val="404040"/>
              <w:sz w:val="10"/>
              <w:szCs w:val="10"/>
            </w:rPr>
            <w:t xml:space="preserve"> </w:t>
          </w:r>
          <w:r w:rsidRPr="00D03725">
            <w:rPr>
              <w:rFonts w:cs="Arial"/>
              <w:color w:val="404040"/>
              <w:sz w:val="10"/>
              <w:szCs w:val="10"/>
            </w:rPr>
            <w:tab/>
          </w:r>
          <w:r w:rsidRPr="00D03725">
            <w:rPr>
              <w:color w:val="404040"/>
              <w:sz w:val="10"/>
              <w:szCs w:val="10"/>
            </w:rPr>
            <w:t>DE 228427908</w:t>
          </w:r>
        </w:p>
      </w:tc>
      <w:tc>
        <w:tcPr>
          <w:tcW w:w="4077" w:type="dxa"/>
        </w:tcPr>
        <w:p w14:paraId="353AFA91" w14:textId="77777777" w:rsidR="00917310" w:rsidRPr="00D03725" w:rsidRDefault="00917310" w:rsidP="00917310">
          <w:pPr>
            <w:tabs>
              <w:tab w:val="left" w:pos="460"/>
              <w:tab w:val="left" w:pos="1498"/>
              <w:tab w:val="left" w:pos="2161"/>
              <w:tab w:val="left" w:pos="3432"/>
              <w:tab w:val="left" w:pos="4355"/>
            </w:tabs>
            <w:spacing w:after="0" w:line="240" w:lineRule="auto"/>
            <w:ind w:right="-250"/>
            <w:rPr>
              <w:color w:val="404040"/>
              <w:sz w:val="10"/>
              <w:szCs w:val="10"/>
            </w:rPr>
          </w:pPr>
        </w:p>
      </w:tc>
    </w:tr>
  </w:tbl>
  <w:p w14:paraId="755D5E0D" w14:textId="77777777" w:rsidR="00265552" w:rsidRPr="003D2761" w:rsidRDefault="00265552" w:rsidP="002C4D49">
    <w:pPr>
      <w:pStyle w:val="dignumStandardvor0nach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3286D" w14:textId="77777777" w:rsidR="00EE6FD0" w:rsidRDefault="00EE6FD0">
      <w:r>
        <w:separator/>
      </w:r>
    </w:p>
  </w:footnote>
  <w:footnote w:type="continuationSeparator" w:id="0">
    <w:p w14:paraId="0392134B" w14:textId="77777777" w:rsidR="00EE6FD0" w:rsidRDefault="00EE6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A1A8A" w14:textId="77777777" w:rsidR="00265552" w:rsidRPr="00795799" w:rsidRDefault="000C7950" w:rsidP="009C7E5C">
    <w:pPr>
      <w:tabs>
        <w:tab w:val="left" w:pos="520"/>
      </w:tabs>
      <w:spacing w:after="0" w:line="240" w:lineRule="auto"/>
      <w:ind w:right="-470"/>
      <w:rPr>
        <w:rFonts w:cs="Arial"/>
        <w:sz w:val="16"/>
        <w:szCs w:val="16"/>
      </w:rPr>
    </w:pPr>
    <w:r>
      <w:rPr>
        <w:rFonts w:cs="Arial"/>
        <w:noProof/>
        <w:sz w:val="16"/>
        <w:szCs w:val="16"/>
      </w:rPr>
      <w:drawing>
        <wp:anchor distT="0" distB="0" distL="114300" distR="114300" simplePos="0" relativeHeight="251661312" behindDoc="0" locked="0" layoutInCell="1" allowOverlap="1" wp14:anchorId="0A6D5A16" wp14:editId="2025B13F">
          <wp:simplePos x="0" y="0"/>
          <wp:positionH relativeFrom="column">
            <wp:posOffset>4600237</wp:posOffset>
          </wp:positionH>
          <wp:positionV relativeFrom="paragraph">
            <wp:posOffset>78740</wp:posOffset>
          </wp:positionV>
          <wp:extent cx="1620000" cy="428400"/>
          <wp:effectExtent l="0" t="0" r="0" b="0"/>
          <wp:wrapNone/>
          <wp:docPr id="30623536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0000" cy="42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65552" w:rsidRPr="00795799">
      <w:rPr>
        <w:rFonts w:cs="Arial"/>
        <w:sz w:val="16"/>
        <w:szCs w:val="16"/>
      </w:rPr>
      <w:t xml:space="preserve">Seite </w:t>
    </w:r>
    <w:r w:rsidR="00265552" w:rsidRPr="00795799">
      <w:rPr>
        <w:rFonts w:cs="Arial"/>
        <w:sz w:val="16"/>
        <w:szCs w:val="16"/>
      </w:rPr>
      <w:fldChar w:fldCharType="begin"/>
    </w:r>
    <w:r w:rsidR="00265552" w:rsidRPr="00795799">
      <w:rPr>
        <w:rFonts w:cs="Arial"/>
        <w:sz w:val="16"/>
        <w:szCs w:val="16"/>
      </w:rPr>
      <w:instrText xml:space="preserve"> </w:instrText>
    </w:r>
    <w:r w:rsidR="00AF7AF2">
      <w:rPr>
        <w:rFonts w:cs="Arial"/>
        <w:sz w:val="16"/>
        <w:szCs w:val="16"/>
      </w:rPr>
      <w:instrText>PAGE</w:instrText>
    </w:r>
    <w:r w:rsidR="00265552" w:rsidRPr="00795799">
      <w:rPr>
        <w:rFonts w:cs="Arial"/>
        <w:sz w:val="16"/>
        <w:szCs w:val="16"/>
      </w:rPr>
      <w:instrText xml:space="preserve"> </w:instrText>
    </w:r>
    <w:r w:rsidR="00265552" w:rsidRPr="00795799">
      <w:rPr>
        <w:rFonts w:cs="Arial"/>
        <w:sz w:val="16"/>
        <w:szCs w:val="16"/>
      </w:rPr>
      <w:fldChar w:fldCharType="separate"/>
    </w:r>
    <w:r w:rsidR="000262F3">
      <w:rPr>
        <w:rFonts w:cs="Arial"/>
        <w:noProof/>
        <w:sz w:val="16"/>
        <w:szCs w:val="16"/>
      </w:rPr>
      <w:t>1</w:t>
    </w:r>
    <w:r w:rsidR="00265552" w:rsidRPr="00795799">
      <w:rPr>
        <w:rFonts w:cs="Arial"/>
        <w:sz w:val="16"/>
        <w:szCs w:val="16"/>
      </w:rPr>
      <w:fldChar w:fldCharType="end"/>
    </w:r>
    <w:r w:rsidR="00265552" w:rsidRPr="00795799">
      <w:rPr>
        <w:rFonts w:cs="Arial"/>
        <w:sz w:val="16"/>
        <w:szCs w:val="16"/>
      </w:rPr>
      <w:t xml:space="preserve"> von </w:t>
    </w:r>
    <w:r w:rsidR="00265552" w:rsidRPr="00795799">
      <w:rPr>
        <w:rFonts w:cs="Arial"/>
        <w:sz w:val="16"/>
        <w:szCs w:val="16"/>
      </w:rPr>
      <w:fldChar w:fldCharType="begin"/>
    </w:r>
    <w:r w:rsidR="00265552" w:rsidRPr="00795799">
      <w:rPr>
        <w:rFonts w:cs="Arial"/>
        <w:sz w:val="16"/>
        <w:szCs w:val="16"/>
      </w:rPr>
      <w:instrText xml:space="preserve"> </w:instrText>
    </w:r>
    <w:r w:rsidR="00AF7AF2">
      <w:rPr>
        <w:rFonts w:cs="Arial"/>
        <w:sz w:val="16"/>
        <w:szCs w:val="16"/>
      </w:rPr>
      <w:instrText>NUMPAGES</w:instrText>
    </w:r>
    <w:r w:rsidR="00265552" w:rsidRPr="00795799">
      <w:rPr>
        <w:rFonts w:cs="Arial"/>
        <w:sz w:val="16"/>
        <w:szCs w:val="16"/>
      </w:rPr>
      <w:instrText xml:space="preserve"> </w:instrText>
    </w:r>
    <w:r w:rsidR="00265552" w:rsidRPr="00795799">
      <w:rPr>
        <w:rFonts w:cs="Arial"/>
        <w:sz w:val="16"/>
        <w:szCs w:val="16"/>
      </w:rPr>
      <w:fldChar w:fldCharType="separate"/>
    </w:r>
    <w:r w:rsidR="000262F3">
      <w:rPr>
        <w:rFonts w:cs="Arial"/>
        <w:noProof/>
        <w:sz w:val="16"/>
        <w:szCs w:val="16"/>
      </w:rPr>
      <w:t>1</w:t>
    </w:r>
    <w:r w:rsidR="00265552" w:rsidRPr="00795799">
      <w:rPr>
        <w:rFonts w:cs="Arial"/>
        <w:sz w:val="16"/>
        <w:szCs w:val="16"/>
      </w:rPr>
      <w:fldChar w:fldCharType="end"/>
    </w:r>
  </w:p>
  <w:p w14:paraId="7D290E6D" w14:textId="77777777" w:rsidR="00265552" w:rsidRPr="00795799" w:rsidRDefault="00265552" w:rsidP="002C4D49">
    <w:pPr>
      <w:tabs>
        <w:tab w:val="left" w:pos="7880"/>
      </w:tabs>
      <w:spacing w:after="0" w:line="240" w:lineRule="auto"/>
      <w:ind w:right="-470"/>
    </w:pPr>
  </w:p>
  <w:p w14:paraId="2B1B53D3" w14:textId="77777777" w:rsidR="00265552" w:rsidRPr="008F43BC" w:rsidRDefault="00265552" w:rsidP="002C4D49">
    <w:pPr>
      <w:spacing w:after="0" w:line="240" w:lineRule="auto"/>
      <w:ind w:right="-470"/>
    </w:pPr>
  </w:p>
  <w:p w14:paraId="526B929A" w14:textId="77777777" w:rsidR="00265552" w:rsidRPr="008F43BC" w:rsidRDefault="00265552" w:rsidP="002C4D49">
    <w:pPr>
      <w:spacing w:after="0" w:line="240" w:lineRule="auto"/>
      <w:ind w:right="-470"/>
    </w:pPr>
  </w:p>
  <w:p w14:paraId="03E40CB1" w14:textId="77777777" w:rsidR="00265552" w:rsidRPr="008F43BC" w:rsidRDefault="00265552" w:rsidP="002C4D49">
    <w:pPr>
      <w:spacing w:after="0" w:line="240" w:lineRule="auto"/>
      <w:ind w:right="-470"/>
    </w:pPr>
  </w:p>
  <w:p w14:paraId="5EC7A79C" w14:textId="77777777" w:rsidR="00265552" w:rsidRPr="008F43BC" w:rsidRDefault="00265552" w:rsidP="002C4D49">
    <w:pPr>
      <w:spacing w:after="0" w:line="240" w:lineRule="aut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88B42" w14:textId="77777777" w:rsidR="00265552" w:rsidRDefault="00ED06E2">
    <w:pPr>
      <w:tabs>
        <w:tab w:val="right" w:pos="9540"/>
      </w:tabs>
      <w:ind w:right="-470"/>
      <w:jc w:val="right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10D7AA7" wp14:editId="5D273E6B">
          <wp:simplePos x="0" y="0"/>
          <wp:positionH relativeFrom="column">
            <wp:posOffset>4229100</wp:posOffset>
          </wp:positionH>
          <wp:positionV relativeFrom="paragraph">
            <wp:posOffset>-6350</wp:posOffset>
          </wp:positionV>
          <wp:extent cx="1571625" cy="495300"/>
          <wp:effectExtent l="0" t="0" r="0" b="0"/>
          <wp:wrapThrough wrapText="bothSides">
            <wp:wrapPolygon edited="0">
              <wp:start x="0" y="0"/>
              <wp:lineTo x="0" y="20769"/>
              <wp:lineTo x="21469" y="20769"/>
              <wp:lineTo x="21469" y="0"/>
              <wp:lineTo x="0" y="0"/>
            </wp:wrapPolygon>
          </wp:wrapThrough>
          <wp:docPr id="1" name="Bild 2" descr="LogoDignum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" descr="LogoDignum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1833DA4" w14:textId="77777777" w:rsidR="00265552" w:rsidRDefault="00265552">
    <w:pPr>
      <w:jc w:val="right"/>
    </w:pPr>
  </w:p>
  <w:p w14:paraId="32E08E2D" w14:textId="77777777" w:rsidR="00265552" w:rsidRDefault="0026555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756E8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A1A71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28A66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2B362F7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EB665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7FC77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BA4259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CF2DA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C5A40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6544E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CB4B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C40F3F"/>
    <w:multiLevelType w:val="hybridMultilevel"/>
    <w:tmpl w:val="08FC1C7A"/>
    <w:lvl w:ilvl="0" w:tplc="AA2CDF02">
      <w:start w:val="1"/>
      <w:numFmt w:val="bullet"/>
      <w:pStyle w:val="Aufzhlungszeichen3"/>
      <w:lvlText w:val=""/>
      <w:lvlJc w:val="left"/>
      <w:pPr>
        <w:ind w:left="720" w:hanging="360"/>
      </w:pPr>
      <w:rPr>
        <w:rFonts w:ascii="Symbol" w:hAnsi="Symbol" w:hint="default"/>
        <w:color w:val="CD09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702D6"/>
    <w:multiLevelType w:val="multilevel"/>
    <w:tmpl w:val="ECFC1D6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1457121A"/>
    <w:multiLevelType w:val="hybridMultilevel"/>
    <w:tmpl w:val="9C10B234"/>
    <w:lvl w:ilvl="0" w:tplc="C1625910">
      <w:start w:val="1"/>
      <w:numFmt w:val="decimal"/>
      <w:lvlText w:val="%1."/>
      <w:lvlJc w:val="right"/>
      <w:pPr>
        <w:tabs>
          <w:tab w:val="num" w:pos="720"/>
        </w:tabs>
        <w:ind w:left="720" w:hanging="432"/>
      </w:pPr>
      <w:rPr>
        <w:rFonts w:ascii="Arial" w:hAnsi="Arial" w:hint="default"/>
        <w:b w:val="0"/>
        <w:i w:val="0"/>
        <w:sz w:val="16"/>
        <w:szCs w:val="16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8436512"/>
    <w:multiLevelType w:val="multilevel"/>
    <w:tmpl w:val="9864AA1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432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1FC6CE3"/>
    <w:multiLevelType w:val="hybridMultilevel"/>
    <w:tmpl w:val="20466F8A"/>
    <w:lvl w:ilvl="0" w:tplc="6FB27D9C">
      <w:numFmt w:val="bullet"/>
      <w:pStyle w:val="Aufzhlungszeichen4"/>
      <w:lvlText w:val="-"/>
      <w:lvlJc w:val="left"/>
      <w:pPr>
        <w:ind w:left="720" w:hanging="360"/>
      </w:pPr>
      <w:rPr>
        <w:rFonts w:ascii="Arial" w:hAnsi="Arial" w:hint="default"/>
        <w:color w:val="CD09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572AD"/>
    <w:multiLevelType w:val="hybridMultilevel"/>
    <w:tmpl w:val="F86AC3D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59A701B"/>
    <w:multiLevelType w:val="multilevel"/>
    <w:tmpl w:val="9864AA1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432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F222CE"/>
    <w:multiLevelType w:val="hybridMultilevel"/>
    <w:tmpl w:val="F93E482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68022B"/>
    <w:multiLevelType w:val="multilevel"/>
    <w:tmpl w:val="9864AA1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432"/>
      </w:pPr>
      <w:rPr>
        <w:rFonts w:ascii="Arial" w:hAnsi="Arial" w:hint="default"/>
        <w:b w:val="0"/>
        <w:i w:val="0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B456382"/>
    <w:multiLevelType w:val="multilevel"/>
    <w:tmpl w:val="9CA6093C"/>
    <w:lvl w:ilvl="0">
      <w:start w:val="1"/>
      <w:numFmt w:val="decimal"/>
      <w:pStyle w:val="berschrift1"/>
      <w:lvlText w:val="%1."/>
      <w:lvlJc w:val="left"/>
      <w:pPr>
        <w:ind w:left="1068" w:hanging="360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1428"/>
        </w:tabs>
        <w:ind w:left="1428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1572"/>
        </w:tabs>
        <w:ind w:left="1572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716"/>
        </w:tabs>
        <w:ind w:left="1716" w:hanging="1008"/>
      </w:p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152"/>
      </w:pPr>
    </w:lvl>
    <w:lvl w:ilvl="6">
      <w:start w:val="1"/>
      <w:numFmt w:val="decimal"/>
      <w:lvlText w:val="%1.%2.%3.%4.%5.%6.%7"/>
      <w:lvlJc w:val="left"/>
      <w:pPr>
        <w:tabs>
          <w:tab w:val="num" w:pos="2004"/>
        </w:tabs>
        <w:ind w:left="2004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148"/>
        </w:tabs>
        <w:ind w:left="21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292"/>
        </w:tabs>
        <w:ind w:left="2292" w:hanging="1584"/>
      </w:pPr>
    </w:lvl>
  </w:abstractNum>
  <w:abstractNum w:abstractNumId="21" w15:restartNumberingAfterBreak="0">
    <w:nsid w:val="4D3E1035"/>
    <w:multiLevelType w:val="hybridMultilevel"/>
    <w:tmpl w:val="F15E5A7A"/>
    <w:lvl w:ilvl="0" w:tplc="8F146EFC">
      <w:start w:val="1"/>
      <w:numFmt w:val="bullet"/>
      <w:lvlText w:val=""/>
      <w:lvlJc w:val="left"/>
      <w:pPr>
        <w:ind w:left="926" w:hanging="360"/>
      </w:pPr>
      <w:rPr>
        <w:rFonts w:ascii="Symbol" w:hAnsi="Symbol" w:hint="default"/>
        <w:color w:val="FF0000"/>
      </w:rPr>
    </w:lvl>
    <w:lvl w:ilvl="1" w:tplc="0407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22" w15:restartNumberingAfterBreak="0">
    <w:nsid w:val="4DFF69D3"/>
    <w:multiLevelType w:val="multilevel"/>
    <w:tmpl w:val="29F27328"/>
    <w:lvl w:ilvl="0">
      <w:start w:val="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55544175"/>
    <w:multiLevelType w:val="hybridMultilevel"/>
    <w:tmpl w:val="9864AA1E"/>
    <w:lvl w:ilvl="0" w:tplc="C1625910">
      <w:start w:val="1"/>
      <w:numFmt w:val="decimal"/>
      <w:lvlText w:val="%1."/>
      <w:lvlJc w:val="right"/>
      <w:pPr>
        <w:tabs>
          <w:tab w:val="num" w:pos="720"/>
        </w:tabs>
        <w:ind w:left="720" w:hanging="432"/>
      </w:pPr>
      <w:rPr>
        <w:rFonts w:ascii="Arial" w:hAnsi="Arial" w:hint="default"/>
        <w:b w:val="0"/>
        <w:i w:val="0"/>
        <w:sz w:val="16"/>
        <w:szCs w:val="16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005ED3"/>
    <w:multiLevelType w:val="multilevel"/>
    <w:tmpl w:val="FF5AC726"/>
    <w:lvl w:ilvl="0">
      <w:start w:val="9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FB270F1"/>
    <w:multiLevelType w:val="hybridMultilevel"/>
    <w:tmpl w:val="7D406C2A"/>
    <w:lvl w:ilvl="0" w:tplc="3A9A9D42">
      <w:start w:val="2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68E8554D"/>
    <w:multiLevelType w:val="multilevel"/>
    <w:tmpl w:val="8AE4EC24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6BA73D87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8" w15:restartNumberingAfterBreak="0">
    <w:nsid w:val="73351536"/>
    <w:multiLevelType w:val="multilevel"/>
    <w:tmpl w:val="1292E54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743D09B2"/>
    <w:multiLevelType w:val="hybridMultilevel"/>
    <w:tmpl w:val="9864AA1E"/>
    <w:lvl w:ilvl="0" w:tplc="C1625910">
      <w:start w:val="1"/>
      <w:numFmt w:val="decimal"/>
      <w:lvlText w:val="%1."/>
      <w:lvlJc w:val="right"/>
      <w:pPr>
        <w:tabs>
          <w:tab w:val="num" w:pos="720"/>
        </w:tabs>
        <w:ind w:left="720" w:hanging="432"/>
      </w:pPr>
      <w:rPr>
        <w:rFonts w:ascii="Arial" w:hAnsi="Arial" w:hint="default"/>
        <w:b w:val="0"/>
        <w:i w:val="0"/>
        <w:sz w:val="16"/>
        <w:szCs w:val="16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4A531EB"/>
    <w:multiLevelType w:val="hybridMultilevel"/>
    <w:tmpl w:val="CBA2BEEA"/>
    <w:lvl w:ilvl="0" w:tplc="C61CC62A">
      <w:start w:val="29"/>
      <w:numFmt w:val="bullet"/>
      <w:lvlText w:val="-"/>
      <w:lvlJc w:val="left"/>
      <w:pPr>
        <w:ind w:left="720" w:hanging="360"/>
      </w:pPr>
      <w:rPr>
        <w:rFonts w:ascii="Arial" w:eastAsia="Times New Roman" w:hAnsi="Arial" w:cs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714310">
    <w:abstractNumId w:val="28"/>
  </w:num>
  <w:num w:numId="2" w16cid:durableId="486825857">
    <w:abstractNumId w:val="25"/>
  </w:num>
  <w:num w:numId="3" w16cid:durableId="1093432295">
    <w:abstractNumId w:val="22"/>
  </w:num>
  <w:num w:numId="4" w16cid:durableId="1238973286">
    <w:abstractNumId w:val="12"/>
  </w:num>
  <w:num w:numId="5" w16cid:durableId="764955900">
    <w:abstractNumId w:val="26"/>
  </w:num>
  <w:num w:numId="6" w16cid:durableId="2134136032">
    <w:abstractNumId w:val="24"/>
  </w:num>
  <w:num w:numId="7" w16cid:durableId="1475491525">
    <w:abstractNumId w:val="27"/>
  </w:num>
  <w:num w:numId="8" w16cid:durableId="1149829457">
    <w:abstractNumId w:val="18"/>
  </w:num>
  <w:num w:numId="9" w16cid:durableId="240142893">
    <w:abstractNumId w:val="10"/>
  </w:num>
  <w:num w:numId="10" w16cid:durableId="1692801897">
    <w:abstractNumId w:val="8"/>
  </w:num>
  <w:num w:numId="11" w16cid:durableId="1888027066">
    <w:abstractNumId w:val="7"/>
  </w:num>
  <w:num w:numId="12" w16cid:durableId="1071544623">
    <w:abstractNumId w:val="6"/>
  </w:num>
  <w:num w:numId="13" w16cid:durableId="1848330674">
    <w:abstractNumId w:val="5"/>
  </w:num>
  <w:num w:numId="14" w16cid:durableId="2064912588">
    <w:abstractNumId w:val="9"/>
  </w:num>
  <w:num w:numId="15" w16cid:durableId="1588534231">
    <w:abstractNumId w:val="4"/>
  </w:num>
  <w:num w:numId="16" w16cid:durableId="1213155951">
    <w:abstractNumId w:val="3"/>
  </w:num>
  <w:num w:numId="17" w16cid:durableId="1517843358">
    <w:abstractNumId w:val="2"/>
  </w:num>
  <w:num w:numId="18" w16cid:durableId="65229605">
    <w:abstractNumId w:val="1"/>
  </w:num>
  <w:num w:numId="19" w16cid:durableId="649597570">
    <w:abstractNumId w:val="13"/>
  </w:num>
  <w:num w:numId="20" w16cid:durableId="1272468578">
    <w:abstractNumId w:val="14"/>
  </w:num>
  <w:num w:numId="21" w16cid:durableId="1236669040">
    <w:abstractNumId w:val="17"/>
  </w:num>
  <w:num w:numId="22" w16cid:durableId="190195194">
    <w:abstractNumId w:val="19"/>
  </w:num>
  <w:num w:numId="23" w16cid:durableId="1089691359">
    <w:abstractNumId w:val="23"/>
  </w:num>
  <w:num w:numId="24" w16cid:durableId="1019964820">
    <w:abstractNumId w:val="30"/>
  </w:num>
  <w:num w:numId="25" w16cid:durableId="1398281060">
    <w:abstractNumId w:val="29"/>
  </w:num>
  <w:num w:numId="26" w16cid:durableId="412046318">
    <w:abstractNumId w:val="16"/>
  </w:num>
  <w:num w:numId="27" w16cid:durableId="115103442">
    <w:abstractNumId w:val="0"/>
  </w:num>
  <w:num w:numId="28" w16cid:durableId="1415280134">
    <w:abstractNumId w:val="20"/>
  </w:num>
  <w:num w:numId="29" w16cid:durableId="263003635">
    <w:abstractNumId w:val="20"/>
  </w:num>
  <w:num w:numId="30" w16cid:durableId="1384676598">
    <w:abstractNumId w:val="20"/>
  </w:num>
  <w:num w:numId="31" w16cid:durableId="190840977">
    <w:abstractNumId w:val="20"/>
  </w:num>
  <w:num w:numId="32" w16cid:durableId="1467510662">
    <w:abstractNumId w:val="20"/>
  </w:num>
  <w:num w:numId="33" w16cid:durableId="941884678">
    <w:abstractNumId w:val="21"/>
  </w:num>
  <w:num w:numId="34" w16cid:durableId="2009139902">
    <w:abstractNumId w:val="11"/>
  </w:num>
  <w:num w:numId="35" w16cid:durableId="903838172">
    <w:abstractNumId w:val="20"/>
  </w:num>
  <w:num w:numId="36" w16cid:durableId="1763337708">
    <w:abstractNumId w:val="20"/>
  </w:num>
  <w:num w:numId="37" w16cid:durableId="1214972615">
    <w:abstractNumId w:val="20"/>
  </w:num>
  <w:num w:numId="38" w16cid:durableId="337538229">
    <w:abstractNumId w:val="20"/>
  </w:num>
  <w:num w:numId="39" w16cid:durableId="526219127">
    <w:abstractNumId w:val="20"/>
  </w:num>
  <w:num w:numId="40" w16cid:durableId="2109500909">
    <w:abstractNumId w:val="11"/>
  </w:num>
  <w:num w:numId="41" w16cid:durableId="18526006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9" w:dllVersion="512" w:checkStyle="1"/>
  <w:attachedTemplate r:id="rId1"/>
  <w:stylePaneSortMethod w:val="0000"/>
  <w:documentProtection w:edit="forms" w:enforcement="0"/>
  <w:defaultTabStop w:val="709"/>
  <w:hyphenationZone w:val="425"/>
  <w:noPunctuationKerning/>
  <w:characterSpacingControl w:val="doNotCompress"/>
  <w:hdrShapeDefaults>
    <o:shapedefaults v:ext="edit" spidmax="2050">
      <o:colormru v:ext="edit" colors="#fef7f7,#fdefef,#ed3949,#fce7e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6C"/>
    <w:rsid w:val="00017E3A"/>
    <w:rsid w:val="00026218"/>
    <w:rsid w:val="000262F3"/>
    <w:rsid w:val="000278D2"/>
    <w:rsid w:val="00056C79"/>
    <w:rsid w:val="0006362E"/>
    <w:rsid w:val="00081967"/>
    <w:rsid w:val="00083309"/>
    <w:rsid w:val="00097409"/>
    <w:rsid w:val="000B7B9E"/>
    <w:rsid w:val="000C7950"/>
    <w:rsid w:val="000E6F54"/>
    <w:rsid w:val="0010157A"/>
    <w:rsid w:val="00105344"/>
    <w:rsid w:val="00123F5C"/>
    <w:rsid w:val="00125A76"/>
    <w:rsid w:val="00134594"/>
    <w:rsid w:val="001504F0"/>
    <w:rsid w:val="00152350"/>
    <w:rsid w:val="001552DD"/>
    <w:rsid w:val="001B2698"/>
    <w:rsid w:val="001B2D83"/>
    <w:rsid w:val="001B532F"/>
    <w:rsid w:val="001D5969"/>
    <w:rsid w:val="001D7A91"/>
    <w:rsid w:val="001E560F"/>
    <w:rsid w:val="001F0A27"/>
    <w:rsid w:val="001F7057"/>
    <w:rsid w:val="00212F07"/>
    <w:rsid w:val="00240CE0"/>
    <w:rsid w:val="00255091"/>
    <w:rsid w:val="00261836"/>
    <w:rsid w:val="00265552"/>
    <w:rsid w:val="00280E6C"/>
    <w:rsid w:val="00283F7A"/>
    <w:rsid w:val="002907AF"/>
    <w:rsid w:val="002A5611"/>
    <w:rsid w:val="002B6298"/>
    <w:rsid w:val="002C4D49"/>
    <w:rsid w:val="002D1F36"/>
    <w:rsid w:val="002D3DA0"/>
    <w:rsid w:val="00312279"/>
    <w:rsid w:val="0032018B"/>
    <w:rsid w:val="00336D20"/>
    <w:rsid w:val="003A1233"/>
    <w:rsid w:val="003D2761"/>
    <w:rsid w:val="003E251F"/>
    <w:rsid w:val="003E66BD"/>
    <w:rsid w:val="003F2D6F"/>
    <w:rsid w:val="00402269"/>
    <w:rsid w:val="00404113"/>
    <w:rsid w:val="00420C43"/>
    <w:rsid w:val="00436310"/>
    <w:rsid w:val="004513BE"/>
    <w:rsid w:val="00455C4A"/>
    <w:rsid w:val="00466F80"/>
    <w:rsid w:val="004672E7"/>
    <w:rsid w:val="004722DE"/>
    <w:rsid w:val="00487129"/>
    <w:rsid w:val="004B1594"/>
    <w:rsid w:val="004D440D"/>
    <w:rsid w:val="00501312"/>
    <w:rsid w:val="00554151"/>
    <w:rsid w:val="005573B1"/>
    <w:rsid w:val="00586786"/>
    <w:rsid w:val="005B3CE8"/>
    <w:rsid w:val="005C1737"/>
    <w:rsid w:val="005D79C1"/>
    <w:rsid w:val="005E029D"/>
    <w:rsid w:val="005E4F6D"/>
    <w:rsid w:val="005F0F6C"/>
    <w:rsid w:val="00601041"/>
    <w:rsid w:val="00614ACF"/>
    <w:rsid w:val="0062448C"/>
    <w:rsid w:val="006304AE"/>
    <w:rsid w:val="00672560"/>
    <w:rsid w:val="006819A3"/>
    <w:rsid w:val="00681C63"/>
    <w:rsid w:val="006D45A6"/>
    <w:rsid w:val="006E30DC"/>
    <w:rsid w:val="006E77CE"/>
    <w:rsid w:val="007008FD"/>
    <w:rsid w:val="007150ED"/>
    <w:rsid w:val="007214B7"/>
    <w:rsid w:val="00722CA9"/>
    <w:rsid w:val="007365B2"/>
    <w:rsid w:val="00747452"/>
    <w:rsid w:val="0076270C"/>
    <w:rsid w:val="00791855"/>
    <w:rsid w:val="00795799"/>
    <w:rsid w:val="007D41E3"/>
    <w:rsid w:val="007E7A37"/>
    <w:rsid w:val="007F7FEF"/>
    <w:rsid w:val="00812F20"/>
    <w:rsid w:val="00830779"/>
    <w:rsid w:val="008337A6"/>
    <w:rsid w:val="0084585F"/>
    <w:rsid w:val="00875840"/>
    <w:rsid w:val="00886958"/>
    <w:rsid w:val="008B4638"/>
    <w:rsid w:val="008D4DA2"/>
    <w:rsid w:val="008F43BC"/>
    <w:rsid w:val="008F4D61"/>
    <w:rsid w:val="00901AA0"/>
    <w:rsid w:val="00917310"/>
    <w:rsid w:val="00930F86"/>
    <w:rsid w:val="009427AE"/>
    <w:rsid w:val="00942F55"/>
    <w:rsid w:val="00952DA9"/>
    <w:rsid w:val="00960265"/>
    <w:rsid w:val="0098072B"/>
    <w:rsid w:val="009C7E5C"/>
    <w:rsid w:val="00A0604A"/>
    <w:rsid w:val="00A07C17"/>
    <w:rsid w:val="00A101FA"/>
    <w:rsid w:val="00A35CB3"/>
    <w:rsid w:val="00A474A1"/>
    <w:rsid w:val="00A65319"/>
    <w:rsid w:val="00A65E9B"/>
    <w:rsid w:val="00A71B7C"/>
    <w:rsid w:val="00A72B39"/>
    <w:rsid w:val="00A975C7"/>
    <w:rsid w:val="00AB7524"/>
    <w:rsid w:val="00AC4CE1"/>
    <w:rsid w:val="00AD2D4C"/>
    <w:rsid w:val="00AD40D0"/>
    <w:rsid w:val="00AF7AF2"/>
    <w:rsid w:val="00B04629"/>
    <w:rsid w:val="00B1576D"/>
    <w:rsid w:val="00B25139"/>
    <w:rsid w:val="00B31131"/>
    <w:rsid w:val="00B60ACE"/>
    <w:rsid w:val="00B83939"/>
    <w:rsid w:val="00BA0789"/>
    <w:rsid w:val="00BB5CB4"/>
    <w:rsid w:val="00BD758D"/>
    <w:rsid w:val="00C07A16"/>
    <w:rsid w:val="00C259AD"/>
    <w:rsid w:val="00C403D9"/>
    <w:rsid w:val="00C40CB8"/>
    <w:rsid w:val="00C5093D"/>
    <w:rsid w:val="00C7346E"/>
    <w:rsid w:val="00C872E5"/>
    <w:rsid w:val="00CA4FB4"/>
    <w:rsid w:val="00CB7707"/>
    <w:rsid w:val="00CC4F5D"/>
    <w:rsid w:val="00CC66B6"/>
    <w:rsid w:val="00CD3118"/>
    <w:rsid w:val="00CD3EEB"/>
    <w:rsid w:val="00CE23E7"/>
    <w:rsid w:val="00CE3080"/>
    <w:rsid w:val="00CF1891"/>
    <w:rsid w:val="00CF2A3F"/>
    <w:rsid w:val="00CF6C30"/>
    <w:rsid w:val="00D02192"/>
    <w:rsid w:val="00D146FA"/>
    <w:rsid w:val="00D358F4"/>
    <w:rsid w:val="00D56AD3"/>
    <w:rsid w:val="00D73D54"/>
    <w:rsid w:val="00D74FF0"/>
    <w:rsid w:val="00DA0A98"/>
    <w:rsid w:val="00DC01E7"/>
    <w:rsid w:val="00DC571E"/>
    <w:rsid w:val="00DE70A3"/>
    <w:rsid w:val="00DF45ED"/>
    <w:rsid w:val="00E35B3B"/>
    <w:rsid w:val="00E60209"/>
    <w:rsid w:val="00E86BD3"/>
    <w:rsid w:val="00E93A3B"/>
    <w:rsid w:val="00EB7DDB"/>
    <w:rsid w:val="00ED06E2"/>
    <w:rsid w:val="00ED2C33"/>
    <w:rsid w:val="00ED5744"/>
    <w:rsid w:val="00EE6FD0"/>
    <w:rsid w:val="00EF02E7"/>
    <w:rsid w:val="00F1549A"/>
    <w:rsid w:val="00F45C2E"/>
    <w:rsid w:val="00FE6AFC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ef7f7,#fdefef,#ed3949,#fce7e7"/>
    </o:shapedefaults>
    <o:shapelayout v:ext="edit">
      <o:idmap v:ext="edit" data="2"/>
    </o:shapelayout>
  </w:shapeDefaults>
  <w:decimalSymbol w:val=","/>
  <w:listSeparator w:val=";"/>
  <w14:docId w14:val="27F167E9"/>
  <w15:chartTrackingRefBased/>
  <w15:docId w15:val="{D572B9A9-408D-4C8F-B3B6-1ECA7439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qFormat="1"/>
    <w:lsdException w:name="footer" w:qFormat="1"/>
    <w:lsdException w:name="caption" w:semiHidden="1" w:unhideWhenUsed="1" w:qFormat="1"/>
    <w:lsdException w:name="table of figures" w:uiPriority="99"/>
    <w:lsdException w:name="List Bullet 3" w:qFormat="1"/>
    <w:lsdException w:name="List Bullet 4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aliases w:val="dignum Standard"/>
    <w:qFormat/>
    <w:rsid w:val="00404113"/>
    <w:pPr>
      <w:spacing w:after="80" w:line="240" w:lineRule="exact"/>
    </w:pPr>
    <w:rPr>
      <w:rFonts w:ascii="Arial" w:hAnsi="Arial"/>
    </w:rPr>
  </w:style>
  <w:style w:type="paragraph" w:styleId="berschrift1">
    <w:name w:val="heading 1"/>
    <w:aliases w:val="dignum Überschrift 1 mit Aufzählung"/>
    <w:basedOn w:val="Standard"/>
    <w:next w:val="Standard"/>
    <w:link w:val="berschrift1Zchn"/>
    <w:qFormat/>
    <w:rsid w:val="000E6F54"/>
    <w:pPr>
      <w:keepNext/>
      <w:keepLines/>
      <w:numPr>
        <w:numId w:val="39"/>
      </w:numPr>
      <w:pBdr>
        <w:bottom w:val="single" w:sz="4" w:space="1" w:color="CD0920"/>
      </w:pBdr>
      <w:tabs>
        <w:tab w:val="left" w:pos="567"/>
      </w:tabs>
      <w:spacing w:before="240" w:after="240"/>
      <w:ind w:left="567" w:hanging="567"/>
      <w:outlineLvl w:val="0"/>
    </w:pPr>
    <w:rPr>
      <w:b/>
      <w:sz w:val="32"/>
      <w:szCs w:val="32"/>
      <w:lang w:val="x-none" w:eastAsia="x-none"/>
    </w:rPr>
  </w:style>
  <w:style w:type="paragraph" w:styleId="berschrift2">
    <w:name w:val="heading 2"/>
    <w:aliases w:val="dignum Überschrift 2 mit Aufzählung"/>
    <w:basedOn w:val="Standard"/>
    <w:next w:val="Standard"/>
    <w:link w:val="berschrift2Zchn"/>
    <w:qFormat/>
    <w:rsid w:val="00404113"/>
    <w:pPr>
      <w:keepNext/>
      <w:keepLines/>
      <w:numPr>
        <w:ilvl w:val="1"/>
        <w:numId w:val="39"/>
      </w:numPr>
      <w:spacing w:before="240" w:after="240" w:line="240" w:lineRule="auto"/>
      <w:outlineLvl w:val="1"/>
    </w:pPr>
    <w:rPr>
      <w:b/>
      <w:sz w:val="28"/>
      <w:szCs w:val="28"/>
      <w:lang w:val="x-none" w:eastAsia="en-US"/>
    </w:rPr>
  </w:style>
  <w:style w:type="paragraph" w:styleId="berschrift3">
    <w:name w:val="heading 3"/>
    <w:aliases w:val="dignum Überschrift 3 mit Aufzählung"/>
    <w:basedOn w:val="Standard"/>
    <w:next w:val="Standard"/>
    <w:link w:val="berschrift3Zchn"/>
    <w:qFormat/>
    <w:rsid w:val="00404113"/>
    <w:pPr>
      <w:keepNext/>
      <w:keepLines/>
      <w:numPr>
        <w:ilvl w:val="2"/>
        <w:numId w:val="39"/>
      </w:numPr>
      <w:tabs>
        <w:tab w:val="left" w:pos="720"/>
      </w:tabs>
      <w:spacing w:before="240" w:after="240" w:line="240" w:lineRule="auto"/>
      <w:outlineLvl w:val="2"/>
    </w:pPr>
    <w:rPr>
      <w:b/>
      <w:sz w:val="24"/>
      <w:szCs w:val="24"/>
      <w:lang w:val="x-none" w:eastAsia="x-none"/>
    </w:rPr>
  </w:style>
  <w:style w:type="paragraph" w:styleId="berschrift4">
    <w:name w:val="heading 4"/>
    <w:aliases w:val="dignum Überschrift 4"/>
    <w:basedOn w:val="Standard"/>
    <w:next w:val="Standard"/>
    <w:link w:val="berschrift4Zchn"/>
    <w:qFormat/>
    <w:rsid w:val="00404113"/>
    <w:pPr>
      <w:keepNext/>
      <w:keepLines/>
      <w:numPr>
        <w:ilvl w:val="3"/>
        <w:numId w:val="39"/>
      </w:numPr>
      <w:tabs>
        <w:tab w:val="left" w:pos="851"/>
      </w:tabs>
      <w:spacing w:before="240" w:after="240" w:line="240" w:lineRule="auto"/>
      <w:outlineLvl w:val="3"/>
    </w:pPr>
    <w:rPr>
      <w:b/>
      <w:sz w:val="22"/>
      <w:lang w:val="x-none" w:eastAsia="x-none"/>
    </w:rPr>
  </w:style>
  <w:style w:type="paragraph" w:styleId="berschrift5">
    <w:name w:val="heading 5"/>
    <w:aliases w:val="dignum Überschrift 5 mit Aufzählung"/>
    <w:basedOn w:val="Standard"/>
    <w:next w:val="Standard"/>
    <w:link w:val="berschrift5Zchn"/>
    <w:qFormat/>
    <w:rsid w:val="00404113"/>
    <w:pPr>
      <w:keepNext/>
      <w:keepLines/>
      <w:numPr>
        <w:ilvl w:val="4"/>
        <w:numId w:val="39"/>
      </w:numPr>
      <w:tabs>
        <w:tab w:val="left" w:pos="992"/>
      </w:tabs>
      <w:spacing w:before="240" w:after="240" w:line="240" w:lineRule="auto"/>
      <w:outlineLvl w:val="4"/>
    </w:pPr>
    <w:rPr>
      <w:b/>
      <w:lang w:val="x-none" w:eastAsia="x-none"/>
    </w:rPr>
  </w:style>
  <w:style w:type="paragraph" w:styleId="berschrift6">
    <w:name w:val="heading 6"/>
    <w:basedOn w:val="Standard"/>
    <w:next w:val="Standard"/>
    <w:link w:val="berschrift6Zchn"/>
    <w:autoRedefine/>
    <w:qFormat/>
    <w:rsid w:val="00404113"/>
    <w:pPr>
      <w:keepLines/>
      <w:spacing w:before="80" w:after="220"/>
      <w:outlineLvl w:val="5"/>
    </w:pPr>
    <w:rPr>
      <w:b/>
      <w:lang w:val="x-none" w:eastAsia="x-none"/>
    </w:rPr>
  </w:style>
  <w:style w:type="paragraph" w:styleId="berschrift7">
    <w:name w:val="heading 7"/>
    <w:basedOn w:val="Standard"/>
    <w:next w:val="Standard"/>
    <w:link w:val="berschrift7Zchn"/>
    <w:qFormat/>
    <w:rsid w:val="00404113"/>
    <w:pPr>
      <w:keepLines/>
      <w:spacing w:before="80" w:after="220"/>
      <w:outlineLvl w:val="6"/>
    </w:pPr>
    <w:rPr>
      <w:b/>
      <w:lang w:val="x-none" w:eastAsia="x-none"/>
    </w:rPr>
  </w:style>
  <w:style w:type="paragraph" w:styleId="berschrift8">
    <w:name w:val="heading 8"/>
    <w:basedOn w:val="Standard"/>
    <w:next w:val="Standard"/>
    <w:link w:val="berschrift8Zchn"/>
    <w:qFormat/>
    <w:rsid w:val="00404113"/>
    <w:pPr>
      <w:keepLines/>
      <w:spacing w:before="80" w:after="220"/>
      <w:outlineLvl w:val="7"/>
    </w:pPr>
    <w:rPr>
      <w:b/>
      <w:lang w:val="x-none" w:eastAsia="x-none"/>
    </w:rPr>
  </w:style>
  <w:style w:type="paragraph" w:styleId="berschrift9">
    <w:name w:val="heading 9"/>
    <w:basedOn w:val="Standard"/>
    <w:next w:val="Standard"/>
    <w:link w:val="berschrift9Zchn"/>
    <w:qFormat/>
    <w:rsid w:val="00404113"/>
    <w:pPr>
      <w:keepLines/>
      <w:outlineLvl w:val="8"/>
    </w:pPr>
    <w:rPr>
      <w:lang w:val="x-none" w:eastAsia="x-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dignum Überschrift 1 mit Aufzählung Zchn"/>
    <w:link w:val="berschrift1"/>
    <w:rsid w:val="000E6F54"/>
    <w:rPr>
      <w:rFonts w:ascii="Arial" w:hAnsi="Arial"/>
      <w:b/>
      <w:sz w:val="32"/>
      <w:szCs w:val="32"/>
    </w:rPr>
  </w:style>
  <w:style w:type="character" w:customStyle="1" w:styleId="berschrift2Zchn">
    <w:name w:val="Überschrift 2 Zchn"/>
    <w:aliases w:val="dignum Überschrift 2 mit Aufzählung Zchn"/>
    <w:link w:val="berschrift2"/>
    <w:rsid w:val="00404113"/>
    <w:rPr>
      <w:rFonts w:ascii="Arial" w:hAnsi="Arial"/>
      <w:b/>
      <w:sz w:val="28"/>
      <w:szCs w:val="28"/>
      <w:lang w:eastAsia="en-US"/>
    </w:rPr>
  </w:style>
  <w:style w:type="character" w:customStyle="1" w:styleId="berschrift3Zchn">
    <w:name w:val="Überschrift 3 Zchn"/>
    <w:aliases w:val="dignum Überschrift 3 mit Aufzählung Zchn"/>
    <w:link w:val="berschrift3"/>
    <w:rsid w:val="00404113"/>
    <w:rPr>
      <w:rFonts w:ascii="Arial" w:hAnsi="Arial"/>
      <w:b/>
      <w:sz w:val="24"/>
      <w:szCs w:val="24"/>
    </w:rPr>
  </w:style>
  <w:style w:type="character" w:customStyle="1" w:styleId="berschrift4Zchn">
    <w:name w:val="Überschrift 4 Zchn"/>
    <w:aliases w:val="dignum Überschrift 4 Zchn"/>
    <w:link w:val="berschrift4"/>
    <w:rsid w:val="00404113"/>
    <w:rPr>
      <w:rFonts w:ascii="Arial" w:hAnsi="Arial"/>
      <w:b/>
      <w:sz w:val="22"/>
    </w:rPr>
  </w:style>
  <w:style w:type="character" w:customStyle="1" w:styleId="berschrift5Zchn">
    <w:name w:val="Überschrift 5 Zchn"/>
    <w:aliases w:val="dignum Überschrift 5 mit Aufzählung Zchn"/>
    <w:link w:val="berschrift5"/>
    <w:rsid w:val="00404113"/>
    <w:rPr>
      <w:rFonts w:ascii="Arial" w:hAnsi="Arial"/>
      <w:b/>
    </w:rPr>
  </w:style>
  <w:style w:type="character" w:styleId="Hyperlink">
    <w:name w:val="Hyperlink"/>
    <w:rsid w:val="00C34E06"/>
    <w:rPr>
      <w:color w:val="0000FF"/>
      <w:u w:val="single"/>
    </w:rPr>
  </w:style>
  <w:style w:type="character" w:styleId="BesuchterLink">
    <w:name w:val="FollowedHyperlink"/>
    <w:rsid w:val="00404113"/>
    <w:rPr>
      <w:color w:val="800080"/>
      <w:u w:val="single"/>
    </w:rPr>
  </w:style>
  <w:style w:type="paragraph" w:styleId="Aufzhlungszeichen3">
    <w:name w:val="List Bullet 3"/>
    <w:aliases w:val="dignum Aufzählungszeichen"/>
    <w:basedOn w:val="Standard"/>
    <w:next w:val="Standard"/>
    <w:qFormat/>
    <w:rsid w:val="00A07C17"/>
    <w:pPr>
      <w:numPr>
        <w:numId w:val="40"/>
      </w:numPr>
      <w:spacing w:after="160"/>
    </w:pPr>
  </w:style>
  <w:style w:type="paragraph" w:styleId="Aufzhlungszeichen4">
    <w:name w:val="List Bullet 4"/>
    <w:aliases w:val="dignum Aufzählungszeichen 4"/>
    <w:basedOn w:val="Aufzhlungszeichen3"/>
    <w:qFormat/>
    <w:rsid w:val="00A07C17"/>
    <w:pPr>
      <w:numPr>
        <w:numId w:val="41"/>
      </w:numPr>
    </w:pPr>
  </w:style>
  <w:style w:type="paragraph" w:customStyle="1" w:styleId="FormatvorlageTabelleLinks">
    <w:name w:val="Formatvorlage Tabelle + Links"/>
    <w:basedOn w:val="Standard"/>
    <w:rsid w:val="00D146FA"/>
    <w:pPr>
      <w:keepLines/>
      <w:spacing w:before="80" w:line="264" w:lineRule="auto"/>
    </w:pPr>
    <w:rPr>
      <w:rFonts w:ascii="Calibri" w:hAnsi="Calibri"/>
      <w:color w:val="404040"/>
      <w:sz w:val="16"/>
    </w:rPr>
  </w:style>
  <w:style w:type="paragraph" w:customStyle="1" w:styleId="dignumTabelle">
    <w:name w:val="dignum Tabelle"/>
    <w:basedOn w:val="Standard"/>
    <w:link w:val="dignumTabelleZchn"/>
    <w:qFormat/>
    <w:rsid w:val="00404113"/>
    <w:pPr>
      <w:keepLines/>
      <w:spacing w:before="60" w:after="60" w:line="264" w:lineRule="auto"/>
    </w:pPr>
    <w:rPr>
      <w:color w:val="000000"/>
      <w:sz w:val="16"/>
      <w:szCs w:val="16"/>
      <w:lang w:val="x-none" w:eastAsia="ja-JP"/>
    </w:rPr>
  </w:style>
  <w:style w:type="character" w:customStyle="1" w:styleId="dignumTabelleZchn">
    <w:name w:val="dignum Tabelle Zchn"/>
    <w:link w:val="dignumTabelle"/>
    <w:rsid w:val="00404113"/>
    <w:rPr>
      <w:rFonts w:ascii="Arial" w:hAnsi="Arial"/>
      <w:color w:val="000000"/>
      <w:sz w:val="16"/>
      <w:szCs w:val="16"/>
      <w:lang w:eastAsia="ja-JP"/>
    </w:rPr>
  </w:style>
  <w:style w:type="paragraph" w:customStyle="1" w:styleId="dignumFettrot">
    <w:name w:val="dignum Fett rot"/>
    <w:basedOn w:val="Standard"/>
    <w:next w:val="Standard"/>
    <w:link w:val="dignumFettrotZeichen"/>
    <w:qFormat/>
    <w:rsid w:val="00404113"/>
    <w:pPr>
      <w:spacing w:before="120" w:after="120"/>
    </w:pPr>
    <w:rPr>
      <w:b/>
      <w:color w:val="CD0920"/>
      <w:szCs w:val="32"/>
      <w:lang w:val="x-none" w:eastAsia="x-none"/>
    </w:rPr>
  </w:style>
  <w:style w:type="character" w:customStyle="1" w:styleId="dignumFettrotZeichen">
    <w:name w:val="dignum Fett rot Zeichen"/>
    <w:link w:val="dignumFettrot"/>
    <w:rsid w:val="00404113"/>
    <w:rPr>
      <w:rFonts w:ascii="Arial" w:hAnsi="Arial"/>
      <w:b/>
      <w:color w:val="CD0920"/>
      <w:szCs w:val="32"/>
      <w:lang w:val="x-none" w:eastAsia="x-none"/>
    </w:rPr>
  </w:style>
  <w:style w:type="paragraph" w:customStyle="1" w:styleId="dignumTabelleLinks3pt">
    <w:name w:val="dignum Tabelle + Links + 3pt"/>
    <w:basedOn w:val="Standard"/>
    <w:qFormat/>
    <w:rsid w:val="00404113"/>
    <w:pPr>
      <w:spacing w:before="60" w:after="60"/>
      <w:contextualSpacing/>
    </w:pPr>
    <w:rPr>
      <w:lang w:eastAsia="ja-JP"/>
    </w:rPr>
  </w:style>
  <w:style w:type="paragraph" w:customStyle="1" w:styleId="dignumTabelleLinksVor2ptNach2pt">
    <w:name w:val="dignum Tabelle + Links Vor:  2 pt Nach:  2 pt"/>
    <w:qFormat/>
    <w:rsid w:val="00404113"/>
    <w:pPr>
      <w:spacing w:before="40" w:after="40"/>
    </w:pPr>
    <w:rPr>
      <w:rFonts w:ascii="Arial" w:hAnsi="Arial"/>
    </w:rPr>
  </w:style>
  <w:style w:type="paragraph" w:customStyle="1" w:styleId="dignumberschrift1ohneAufzhlung">
    <w:name w:val="dignum Überschrift 1 ohne Aufzählung"/>
    <w:basedOn w:val="berschrift1"/>
    <w:qFormat/>
    <w:rsid w:val="00404113"/>
    <w:pPr>
      <w:numPr>
        <w:numId w:val="0"/>
      </w:numPr>
      <w:ind w:left="1140" w:hanging="1140"/>
    </w:pPr>
    <w:rPr>
      <w:lang w:eastAsia="ja-JP"/>
    </w:rPr>
  </w:style>
  <w:style w:type="paragraph" w:customStyle="1" w:styleId="dignumberschrift2ohneAufzhlung">
    <w:name w:val="dignum Überschrift 2 ohne Aufzählung"/>
    <w:basedOn w:val="berschrift2"/>
    <w:qFormat/>
    <w:rsid w:val="00404113"/>
    <w:pPr>
      <w:numPr>
        <w:ilvl w:val="0"/>
        <w:numId w:val="0"/>
      </w:numPr>
    </w:pPr>
  </w:style>
  <w:style w:type="paragraph" w:customStyle="1" w:styleId="dignumberschrift3ohneAufzhlung">
    <w:name w:val="dignum Überschrift 3 ohne Aufzählung"/>
    <w:basedOn w:val="berschrift3"/>
    <w:qFormat/>
    <w:rsid w:val="00404113"/>
    <w:pPr>
      <w:numPr>
        <w:ilvl w:val="0"/>
        <w:numId w:val="0"/>
      </w:numPr>
    </w:pPr>
    <w:rPr>
      <w:lang w:eastAsia="ja-JP"/>
    </w:rPr>
  </w:style>
  <w:style w:type="paragraph" w:customStyle="1" w:styleId="grafikunterschrift">
    <w:name w:val="grafikunterschrift"/>
    <w:basedOn w:val="Standard"/>
    <w:next w:val="Standard"/>
    <w:rsid w:val="00404113"/>
    <w:pPr>
      <w:keepLines/>
      <w:spacing w:before="120"/>
      <w:jc w:val="center"/>
    </w:pPr>
    <w:rPr>
      <w:sz w:val="16"/>
      <w:lang w:eastAsia="ja-JP"/>
    </w:rPr>
  </w:style>
  <w:style w:type="paragraph" w:customStyle="1" w:styleId="dignumStandardvor0nach0">
    <w:name w:val="dignum Standard vor 0 nach 0"/>
    <w:basedOn w:val="Standard"/>
    <w:qFormat/>
    <w:rsid w:val="00404113"/>
    <w:pPr>
      <w:spacing w:after="0"/>
    </w:pPr>
    <w:rPr>
      <w:color w:val="000000"/>
      <w:sz w:val="18"/>
      <w:szCs w:val="18"/>
    </w:rPr>
  </w:style>
  <w:style w:type="paragraph" w:styleId="Kopfzeile">
    <w:name w:val="header"/>
    <w:aliases w:val="dignum Kopfzeile"/>
    <w:basedOn w:val="Standard"/>
    <w:link w:val="KopfzeileZchn"/>
    <w:qFormat/>
    <w:rsid w:val="00404113"/>
    <w:pPr>
      <w:keepLines/>
      <w:spacing w:before="40" w:after="40"/>
    </w:pPr>
    <w:rPr>
      <w:sz w:val="16"/>
      <w:szCs w:val="16"/>
      <w:lang w:val="x-none" w:eastAsia="ja-JP"/>
    </w:rPr>
  </w:style>
  <w:style w:type="character" w:customStyle="1" w:styleId="KopfzeileZchn">
    <w:name w:val="Kopfzeile Zchn"/>
    <w:aliases w:val="dignum Kopfzeile Zchn"/>
    <w:link w:val="Kopfzeile"/>
    <w:rsid w:val="00404113"/>
    <w:rPr>
      <w:rFonts w:ascii="Arial" w:hAnsi="Arial"/>
      <w:sz w:val="16"/>
      <w:szCs w:val="16"/>
      <w:lang w:eastAsia="ja-JP"/>
    </w:rPr>
  </w:style>
  <w:style w:type="paragraph" w:styleId="Fuzeile">
    <w:name w:val="footer"/>
    <w:aliases w:val="dignum Fußzeile"/>
    <w:basedOn w:val="Standard"/>
    <w:link w:val="FuzeileZchn"/>
    <w:qFormat/>
    <w:rsid w:val="00404113"/>
    <w:pPr>
      <w:keepLines/>
      <w:spacing w:before="60" w:after="20"/>
      <w:jc w:val="right"/>
    </w:pPr>
    <w:rPr>
      <w:sz w:val="16"/>
      <w:lang w:val="x-none" w:eastAsia="ja-JP"/>
    </w:rPr>
  </w:style>
  <w:style w:type="character" w:customStyle="1" w:styleId="FuzeileZchn">
    <w:name w:val="Fußzeile Zchn"/>
    <w:aliases w:val="dignum Fußzeile Zchn"/>
    <w:link w:val="Fuzeile"/>
    <w:rsid w:val="00404113"/>
    <w:rPr>
      <w:rFonts w:ascii="Arial" w:hAnsi="Arial"/>
      <w:sz w:val="16"/>
      <w:lang w:eastAsia="ja-JP"/>
    </w:rPr>
  </w:style>
  <w:style w:type="paragraph" w:customStyle="1" w:styleId="Tabelle">
    <w:name w:val="Tabelle"/>
    <w:basedOn w:val="Standard"/>
    <w:next w:val="Standard"/>
    <w:link w:val="TabelleZchn"/>
    <w:rsid w:val="00CF1891"/>
    <w:pPr>
      <w:keepLines/>
      <w:spacing w:before="80" w:line="264" w:lineRule="auto"/>
      <w:jc w:val="both"/>
    </w:pPr>
    <w:rPr>
      <w:lang w:val="x-none" w:eastAsia="x-none"/>
    </w:rPr>
  </w:style>
  <w:style w:type="paragraph" w:customStyle="1" w:styleId="Tabellenberschrift">
    <w:name w:val="Tabellenüberschrift"/>
    <w:basedOn w:val="Tabelle"/>
    <w:autoRedefine/>
    <w:rsid w:val="00CF1891"/>
    <w:pPr>
      <w:jc w:val="left"/>
    </w:pPr>
    <w:rPr>
      <w:rFonts w:cs="Arial"/>
      <w:b/>
      <w:bCs/>
      <w:lang w:val="fr-FR"/>
    </w:rPr>
  </w:style>
  <w:style w:type="character" w:customStyle="1" w:styleId="TabelleZchn">
    <w:name w:val="Tabelle Zchn"/>
    <w:link w:val="Tabelle"/>
    <w:rsid w:val="00CF1891"/>
    <w:rPr>
      <w:rFonts w:ascii="Arial" w:hAnsi="Arial"/>
    </w:rPr>
  </w:style>
  <w:style w:type="paragraph" w:styleId="Fu-Endnotenberschrift">
    <w:name w:val="Note Heading"/>
    <w:basedOn w:val="Standard"/>
    <w:next w:val="Standard"/>
    <w:link w:val="Fu-EndnotenberschriftZchn"/>
    <w:rsid w:val="00747452"/>
    <w:pPr>
      <w:spacing w:after="0" w:line="240" w:lineRule="auto"/>
    </w:pPr>
    <w:rPr>
      <w:sz w:val="22"/>
      <w:szCs w:val="24"/>
      <w:lang w:val="x-none" w:eastAsia="x-none"/>
    </w:rPr>
  </w:style>
  <w:style w:type="character" w:customStyle="1" w:styleId="Fu-EndnotenberschriftZchn">
    <w:name w:val="Fuß/-Endnotenüberschrift Zchn"/>
    <w:link w:val="Fu-Endnotenberschrift"/>
    <w:rsid w:val="00747452"/>
    <w:rPr>
      <w:rFonts w:ascii="Arial" w:hAnsi="Arial"/>
      <w:sz w:val="22"/>
      <w:szCs w:val="24"/>
    </w:rPr>
  </w:style>
  <w:style w:type="paragraph" w:styleId="Abbildungsverzeichnis">
    <w:name w:val="table of figures"/>
    <w:basedOn w:val="Standard"/>
    <w:next w:val="Standard"/>
    <w:uiPriority w:val="99"/>
    <w:rsid w:val="00404113"/>
    <w:pPr>
      <w:keepLines/>
      <w:spacing w:after="60"/>
      <w:ind w:left="442" w:hanging="442"/>
    </w:pPr>
  </w:style>
  <w:style w:type="paragraph" w:customStyle="1" w:styleId="dignumKopfzeileFett">
    <w:name w:val="dignum Kopfzeile Fett"/>
    <w:basedOn w:val="Kopfzeile"/>
    <w:qFormat/>
    <w:rsid w:val="00404113"/>
    <w:rPr>
      <w:color w:val="7F7F7F"/>
    </w:rPr>
  </w:style>
  <w:style w:type="paragraph" w:customStyle="1" w:styleId="FormatvorlageTabelleLinks3pt">
    <w:name w:val="Formatvorlage Tabelle + Links + 3pt"/>
    <w:basedOn w:val="Standard"/>
    <w:autoRedefine/>
    <w:rsid w:val="00404113"/>
    <w:pPr>
      <w:spacing w:before="60" w:after="60" w:line="240" w:lineRule="auto"/>
      <w:contextualSpacing/>
    </w:pPr>
  </w:style>
  <w:style w:type="paragraph" w:customStyle="1" w:styleId="FormatvorlageTabelleLinksVor2ptNach2pt">
    <w:name w:val="Formatvorlage Tabelle + Links Vor:  2 pt Nach:  2 pt"/>
    <w:basedOn w:val="Standard"/>
    <w:autoRedefine/>
    <w:rsid w:val="00404113"/>
    <w:pPr>
      <w:spacing w:before="60" w:after="60" w:line="240" w:lineRule="auto"/>
    </w:pPr>
  </w:style>
  <w:style w:type="paragraph" w:customStyle="1" w:styleId="Script">
    <w:name w:val="Script"/>
    <w:basedOn w:val="Standard"/>
    <w:rsid w:val="00404113"/>
    <w:pPr>
      <w:suppressAutoHyphens/>
      <w:spacing w:after="0" w:line="240" w:lineRule="auto"/>
      <w:ind w:left="697"/>
    </w:pPr>
    <w:rPr>
      <w:rFonts w:ascii="Courier" w:hAnsi="Courier"/>
      <w:sz w:val="16"/>
    </w:rPr>
  </w:style>
  <w:style w:type="character" w:styleId="Seitenzahl">
    <w:name w:val="page number"/>
    <w:aliases w:val="dignum Seitenzahl"/>
    <w:rsid w:val="00404113"/>
    <w:rPr>
      <w:rFonts w:ascii="Arial" w:hAnsi="Arial"/>
    </w:rPr>
  </w:style>
  <w:style w:type="character" w:customStyle="1" w:styleId="berschrift6Zchn">
    <w:name w:val="Überschrift 6 Zchn"/>
    <w:link w:val="berschrift6"/>
    <w:rsid w:val="00404113"/>
    <w:rPr>
      <w:rFonts w:ascii="Arial" w:hAnsi="Arial"/>
      <w:b/>
    </w:rPr>
  </w:style>
  <w:style w:type="character" w:customStyle="1" w:styleId="berschrift7Zchn">
    <w:name w:val="Überschrift 7 Zchn"/>
    <w:link w:val="berschrift7"/>
    <w:rsid w:val="00404113"/>
    <w:rPr>
      <w:rFonts w:ascii="Arial" w:hAnsi="Arial"/>
      <w:b/>
    </w:rPr>
  </w:style>
  <w:style w:type="character" w:customStyle="1" w:styleId="berschrift8Zchn">
    <w:name w:val="Überschrift 8 Zchn"/>
    <w:link w:val="berschrift8"/>
    <w:rsid w:val="00404113"/>
    <w:rPr>
      <w:rFonts w:ascii="Arial" w:hAnsi="Arial"/>
      <w:b/>
    </w:rPr>
  </w:style>
  <w:style w:type="character" w:customStyle="1" w:styleId="berschrift9Zchn">
    <w:name w:val="Überschrift 9 Zchn"/>
    <w:link w:val="berschrift9"/>
    <w:rsid w:val="00404113"/>
    <w:rPr>
      <w:rFonts w:ascii="Arial" w:hAnsi="Arial"/>
    </w:rPr>
  </w:style>
  <w:style w:type="paragraph" w:styleId="Verzeichnis1">
    <w:name w:val="toc 1"/>
    <w:basedOn w:val="Standard"/>
    <w:next w:val="Standard"/>
    <w:autoRedefine/>
    <w:uiPriority w:val="39"/>
    <w:rsid w:val="00404113"/>
    <w:pPr>
      <w:keepLines/>
      <w:tabs>
        <w:tab w:val="left" w:pos="373"/>
        <w:tab w:val="right" w:leader="dot" w:pos="9071"/>
      </w:tabs>
      <w:spacing w:before="120" w:after="20"/>
      <w:ind w:left="425" w:right="851" w:hanging="425"/>
    </w:pPr>
    <w:rPr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404113"/>
    <w:pPr>
      <w:keepLines/>
      <w:tabs>
        <w:tab w:val="left" w:pos="992"/>
        <w:tab w:val="right" w:leader="dot" w:pos="9071"/>
      </w:tabs>
      <w:spacing w:before="20" w:after="20"/>
      <w:ind w:left="992" w:right="567" w:hanging="567"/>
    </w:pPr>
    <w:rPr>
      <w:noProof/>
    </w:rPr>
  </w:style>
  <w:style w:type="paragraph" w:styleId="Verzeichnis3">
    <w:name w:val="toc 3"/>
    <w:basedOn w:val="Standard"/>
    <w:next w:val="Standard"/>
    <w:autoRedefine/>
    <w:uiPriority w:val="39"/>
    <w:rsid w:val="00404113"/>
    <w:pPr>
      <w:tabs>
        <w:tab w:val="right" w:leader="dot" w:pos="9072"/>
      </w:tabs>
      <w:spacing w:before="20" w:after="20"/>
      <w:ind w:left="992" w:right="567" w:hanging="567"/>
    </w:pPr>
  </w:style>
  <w:style w:type="paragraph" w:styleId="Verzeichnis4">
    <w:name w:val="toc 4"/>
    <w:basedOn w:val="Standard"/>
    <w:next w:val="Standard"/>
    <w:autoRedefine/>
    <w:uiPriority w:val="39"/>
    <w:rsid w:val="00404113"/>
    <w:pPr>
      <w:spacing w:before="20" w:after="20"/>
      <w:ind w:left="992" w:right="567" w:hanging="567"/>
    </w:pPr>
  </w:style>
  <w:style w:type="paragraph" w:styleId="Verzeichnis5">
    <w:name w:val="toc 5"/>
    <w:basedOn w:val="Standard"/>
    <w:next w:val="Standard"/>
    <w:autoRedefine/>
    <w:rsid w:val="00404113"/>
    <w:pPr>
      <w:spacing w:before="20" w:after="20"/>
      <w:ind w:left="992" w:right="567" w:hanging="567"/>
    </w:pPr>
  </w:style>
  <w:style w:type="paragraph" w:styleId="Verzeichnis6">
    <w:name w:val="toc 6"/>
    <w:basedOn w:val="Standard"/>
    <w:next w:val="Standard"/>
    <w:autoRedefine/>
    <w:rsid w:val="00404113"/>
    <w:pPr>
      <w:spacing w:before="20" w:after="20"/>
      <w:ind w:left="992" w:right="567" w:hanging="567"/>
    </w:pPr>
  </w:style>
  <w:style w:type="paragraph" w:styleId="Verzeichnis7">
    <w:name w:val="toc 7"/>
    <w:basedOn w:val="Standard"/>
    <w:next w:val="Standard"/>
    <w:autoRedefine/>
    <w:rsid w:val="00404113"/>
    <w:pPr>
      <w:spacing w:before="20" w:after="20"/>
      <w:ind w:left="992" w:right="567" w:hanging="567"/>
    </w:pPr>
  </w:style>
  <w:style w:type="paragraph" w:styleId="Verzeichnis8">
    <w:name w:val="toc 8"/>
    <w:basedOn w:val="Standard"/>
    <w:next w:val="Standard"/>
    <w:autoRedefine/>
    <w:rsid w:val="00404113"/>
    <w:pPr>
      <w:spacing w:before="20" w:after="20"/>
      <w:ind w:left="992" w:right="567" w:hanging="567"/>
    </w:pPr>
  </w:style>
  <w:style w:type="paragraph" w:styleId="Verzeichnis9">
    <w:name w:val="toc 9"/>
    <w:basedOn w:val="Standard"/>
    <w:next w:val="Standard"/>
    <w:autoRedefine/>
    <w:rsid w:val="00404113"/>
    <w:pPr>
      <w:spacing w:before="20" w:after="20"/>
      <w:ind w:left="992" w:right="567" w:hanging="567"/>
    </w:pPr>
  </w:style>
  <w:style w:type="paragraph" w:styleId="Sprechblasentext">
    <w:name w:val="Balloon Text"/>
    <w:basedOn w:val="Standard"/>
    <w:link w:val="SprechblasentextZchn"/>
    <w:rsid w:val="00681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681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Friebe\Downloads\Vorlage_RE_dignumde_deutsch_01-02-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219F-4574-43DB-B842-C35431A4A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Vorlage_RE_dignumde_deutsch_01-02-2024</Template>
  <TotalTime>0</TotalTime>
  <Pages>1</Pages>
  <Words>159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Armin Sammet/Volker Enkelmann</Manager>
  <Company>dignum GmbH</Company>
  <LinksUpToDate>false</LinksUpToDate>
  <CharactersWithSpaces>1160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Friebe</dc:creator>
  <cp:keywords/>
  <cp:lastModifiedBy>Ingrid Friebe</cp:lastModifiedBy>
  <cp:revision>1</cp:revision>
  <cp:lastPrinted>2014-11-10T10:32:00Z</cp:lastPrinted>
  <dcterms:created xsi:type="dcterms:W3CDTF">2026-03-12T08:24:00Z</dcterms:created>
  <dcterms:modified xsi:type="dcterms:W3CDTF">2026-03-12T08:26:00Z</dcterms:modified>
  <cp:category>110001 v1.2</cp:category>
</cp:coreProperties>
</file>